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EastAsia" w:cstheme="minorBidi"/>
          <w:b w:val="0"/>
          <w:color w:val="03173E" w:themeColor="accent1"/>
          <w:spacing w:val="0"/>
          <w:kern w:val="0"/>
          <w:sz w:val="22"/>
          <w:szCs w:val="24"/>
        </w:rPr>
        <w:id w:val="1151792573"/>
        <w:docPartObj>
          <w:docPartGallery w:val="Cover Pages"/>
          <w:docPartUnique/>
        </w:docPartObj>
      </w:sdtPr>
      <w:sdtEndPr>
        <w:rPr>
          <w:color w:val="03173E" w:themeColor="text1"/>
        </w:rPr>
      </w:sdtEndPr>
      <w:sdtContent>
        <w:p w14:paraId="1B0CEFC3" w14:textId="77777777" w:rsidR="00493659" w:rsidRPr="007B76CB" w:rsidRDefault="00493659" w:rsidP="00F1613E">
          <w:pPr>
            <w:pStyle w:val="TitleHCAHealthcare"/>
            <w:rPr>
              <w:szCs w:val="48"/>
            </w:rPr>
          </w:pPr>
        </w:p>
        <w:p w14:paraId="5A56CB9A" w14:textId="77777777" w:rsidR="00505AAC" w:rsidRDefault="00505AAC" w:rsidP="004D361C">
          <w:pPr>
            <w:rPr>
              <w:rFonts w:eastAsiaTheme="majorEastAsia" w:cs="Arial"/>
              <w:b/>
              <w:color w:val="03173E" w:themeColor="text2"/>
              <w:spacing w:val="5"/>
              <w:kern w:val="28"/>
              <w:sz w:val="72"/>
              <w:szCs w:val="52"/>
            </w:rPr>
          </w:pPr>
        </w:p>
        <w:p w14:paraId="4ECDC2E3" w14:textId="78F631E1" w:rsidR="00493659" w:rsidRPr="0026503C" w:rsidRDefault="004F033E" w:rsidP="004D361C">
          <w:pPr>
            <w:rPr>
              <w:b/>
              <w:color w:val="E05929" w:themeColor="accent2"/>
              <w:sz w:val="88"/>
              <w:szCs w:val="88"/>
            </w:rPr>
          </w:pPr>
          <w:r>
            <w:rPr>
              <w:b/>
              <w:color w:val="E05929" w:themeColor="accent2"/>
              <w:sz w:val="88"/>
              <w:szCs w:val="88"/>
            </w:rPr>
            <w:t xml:space="preserve">Google Cloud </w:t>
          </w:r>
          <w:r w:rsidR="00BD7EE1">
            <w:rPr>
              <w:b/>
              <w:color w:val="E05929" w:themeColor="accent2"/>
              <w:sz w:val="88"/>
              <w:szCs w:val="88"/>
            </w:rPr>
            <w:t xml:space="preserve">CLI / </w:t>
          </w:r>
          <w:r>
            <w:rPr>
              <w:b/>
              <w:color w:val="E05929" w:themeColor="accent2"/>
              <w:sz w:val="88"/>
              <w:szCs w:val="88"/>
            </w:rPr>
            <w:t>SDK</w:t>
          </w:r>
        </w:p>
        <w:p w14:paraId="46BA668A" w14:textId="5FF98624" w:rsidR="00493659" w:rsidRPr="0026503C" w:rsidRDefault="00F75FDD" w:rsidP="0026503C">
          <w:pPr>
            <w:spacing w:before="240" w:line="312" w:lineRule="auto"/>
            <w:rPr>
              <w:rFonts w:ascii="Georgia" w:hAnsi="Georgia"/>
              <w:b/>
              <w:color w:val="03173E" w:themeColor="text2"/>
              <w:sz w:val="36"/>
            </w:rPr>
          </w:pPr>
          <w:r>
            <w:rPr>
              <w:rFonts w:ascii="Georgia" w:hAnsi="Georgia"/>
              <w:b/>
              <w:color w:val="03173E" w:themeColor="text2"/>
              <w:sz w:val="36"/>
            </w:rPr>
            <w:t xml:space="preserve">Version </w:t>
          </w:r>
          <w:r w:rsidR="007753A4">
            <w:rPr>
              <w:rFonts w:ascii="Georgia" w:hAnsi="Georgia"/>
              <w:b/>
              <w:color w:val="03173E" w:themeColor="text2"/>
              <w:sz w:val="36"/>
            </w:rPr>
            <w:t>1</w:t>
          </w:r>
          <w:r>
            <w:rPr>
              <w:rFonts w:ascii="Georgia" w:hAnsi="Georgia"/>
              <w:b/>
              <w:color w:val="03173E" w:themeColor="text2"/>
              <w:sz w:val="36"/>
            </w:rPr>
            <w:t xml:space="preserve"> </w:t>
          </w:r>
          <w:r w:rsidR="004E746A">
            <w:rPr>
              <w:rFonts w:ascii="Georgia" w:hAnsi="Georgia"/>
              <w:b/>
              <w:color w:val="03173E" w:themeColor="text2"/>
              <w:sz w:val="36"/>
            </w:rPr>
            <w:t xml:space="preserve">- </w:t>
          </w:r>
          <w:r w:rsidR="00920E59">
            <w:rPr>
              <w:rFonts w:ascii="Georgia" w:hAnsi="Georgia"/>
              <w:b/>
              <w:color w:val="03173E" w:themeColor="text2"/>
              <w:sz w:val="36"/>
            </w:rPr>
            <w:t>0</w:t>
          </w:r>
          <w:r w:rsidR="004F033E">
            <w:rPr>
              <w:rFonts w:ascii="Georgia" w:hAnsi="Georgia"/>
              <w:b/>
              <w:color w:val="03173E" w:themeColor="text2"/>
              <w:sz w:val="36"/>
            </w:rPr>
            <w:t>1</w:t>
          </w:r>
          <w:r w:rsidR="00493659" w:rsidRPr="0026503C">
            <w:rPr>
              <w:rFonts w:ascii="Georgia" w:hAnsi="Georgia"/>
              <w:b/>
              <w:color w:val="03173E" w:themeColor="text2"/>
              <w:sz w:val="36"/>
            </w:rPr>
            <w:t>/</w:t>
          </w:r>
          <w:r w:rsidR="0026503C" w:rsidRPr="0026503C">
            <w:rPr>
              <w:rFonts w:ascii="Georgia" w:hAnsi="Georgia"/>
              <w:b/>
              <w:color w:val="03173E" w:themeColor="text2"/>
              <w:sz w:val="36"/>
            </w:rPr>
            <w:t>20</w:t>
          </w:r>
          <w:r w:rsidR="00920E59">
            <w:rPr>
              <w:rFonts w:ascii="Georgia" w:hAnsi="Georgia"/>
              <w:b/>
              <w:color w:val="03173E" w:themeColor="text2"/>
              <w:sz w:val="36"/>
            </w:rPr>
            <w:t>2</w:t>
          </w:r>
          <w:r w:rsidR="004F033E">
            <w:rPr>
              <w:rFonts w:ascii="Georgia" w:hAnsi="Georgia"/>
              <w:b/>
              <w:color w:val="03173E" w:themeColor="text2"/>
              <w:sz w:val="36"/>
            </w:rPr>
            <w:t>3</w:t>
          </w:r>
        </w:p>
        <w:p w14:paraId="77FCA16F" w14:textId="6833D214" w:rsidR="009E1437" w:rsidRDefault="00920E59" w:rsidP="000D160E">
          <w:pPr>
            <w:spacing w:before="240"/>
            <w:rPr>
              <w:rFonts w:asciiTheme="minorHAnsi" w:hAnsiTheme="minorHAnsi" w:cstheme="minorHAnsi"/>
              <w:color w:val="58595B" w:themeColor="accent3"/>
            </w:rPr>
          </w:pPr>
          <w:r>
            <w:rPr>
              <w:rFonts w:asciiTheme="minorHAnsi" w:hAnsiTheme="minorHAnsi" w:cstheme="minorHAnsi"/>
              <w:color w:val="58595B" w:themeColor="accent3"/>
            </w:rPr>
            <w:t>John Shaffer – Desktop Services</w:t>
          </w:r>
        </w:p>
        <w:p w14:paraId="44FEDE2B" w14:textId="7B671772" w:rsidR="00FC7B2A" w:rsidRPr="00FC7B2A" w:rsidRDefault="00FC7B2A" w:rsidP="00920E59">
          <w:pPr>
            <w:spacing w:before="240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90496" behindDoc="1" locked="0" layoutInCell="1" allowOverlap="1" wp14:anchorId="40097C94" wp14:editId="46FD0106">
                    <wp:simplePos x="0" y="0"/>
                    <wp:positionH relativeFrom="column">
                      <wp:posOffset>-685800</wp:posOffset>
                    </wp:positionH>
                    <wp:positionV relativeFrom="paragraph">
                      <wp:posOffset>3144675</wp:posOffset>
                    </wp:positionV>
                    <wp:extent cx="7744968" cy="1508859"/>
                    <wp:effectExtent l="0" t="0" r="27940" b="15240"/>
                    <wp:wrapNone/>
                    <wp:docPr id="1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744968" cy="1508859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6EF07FDB" id="Rectangle 1" o:spid="_x0000_s1026" style="position:absolute;margin-left:-54pt;margin-top:247.6pt;width:609.85pt;height:118.8pt;z-index:-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" fillcolor="white [3212]" strokecolor="white [3212]" strokeweight="1pt"/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35200" behindDoc="1" locked="0" layoutInCell="1" allowOverlap="1" wp14:anchorId="731D130D" wp14:editId="3D70CBB0">
                <wp:simplePos x="0" y="0"/>
                <wp:positionH relativeFrom="margin">
                  <wp:posOffset>5051425</wp:posOffset>
                </wp:positionH>
                <wp:positionV relativeFrom="page">
                  <wp:posOffset>8769350</wp:posOffset>
                </wp:positionV>
                <wp:extent cx="1414145" cy="815340"/>
                <wp:effectExtent l="0" t="0" r="0" b="3810"/>
                <wp:wrapTight wrapText="bothSides">
                  <wp:wrapPolygon edited="0">
                    <wp:start x="0" y="0"/>
                    <wp:lineTo x="0" y="21196"/>
                    <wp:lineTo x="21241" y="21196"/>
                    <wp:lineTo x="21241" y="0"/>
                    <wp:lineTo x="0" y="0"/>
                  </wp:wrapPolygon>
                </wp:wrapTight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HCA_logoST_c-01.jpg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4145" cy="8153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09DEC85" w14:textId="77777777" w:rsidR="00FC7B2A" w:rsidRPr="00FC7B2A" w:rsidRDefault="00FC7B2A" w:rsidP="00FC7B2A"/>
        <w:p w14:paraId="45875613" w14:textId="77777777" w:rsidR="00FC7B2A" w:rsidRPr="00FC7B2A" w:rsidRDefault="00FC7B2A" w:rsidP="00FC7B2A"/>
        <w:p w14:paraId="73FDF3BD" w14:textId="77777777" w:rsidR="00FC7B2A" w:rsidRDefault="00FC7B2A" w:rsidP="00FC7B2A"/>
        <w:p w14:paraId="707C80FC" w14:textId="77777777" w:rsidR="00FC7B2A" w:rsidRDefault="00FC7B2A" w:rsidP="00FC7B2A">
          <w:pPr>
            <w:tabs>
              <w:tab w:val="left" w:pos="8890"/>
            </w:tabs>
          </w:pPr>
          <w:r>
            <w:tab/>
          </w:r>
        </w:p>
        <w:p w14:paraId="736D2FF7" w14:textId="77777777" w:rsidR="000F0820" w:rsidRPr="00FC7B2A" w:rsidRDefault="00FC7B2A" w:rsidP="00FC7B2A">
          <w:pPr>
            <w:tabs>
              <w:tab w:val="left" w:pos="8890"/>
            </w:tabs>
            <w:sectPr w:rsidR="000F0820" w:rsidRPr="00FC7B2A" w:rsidSect="000F0820">
              <w:footerReference w:type="even" r:id="rId12"/>
              <w:footerReference w:type="default" r:id="rId13"/>
              <w:footerReference w:type="first" r:id="rId14"/>
              <w:pgSz w:w="12240" w:h="15840"/>
              <w:pgMar w:top="1440" w:right="1080" w:bottom="1800" w:left="1080" w:header="720" w:footer="907" w:gutter="0"/>
              <w:cols w:space="720"/>
              <w:docGrid w:linePitch="360"/>
            </w:sectPr>
          </w:pPr>
          <w:r>
            <w:tab/>
          </w:r>
        </w:p>
        <w:bookmarkStart w:id="0" w:name="_Toc481224270" w:displacedByCustomXml="next"/>
        <w:bookmarkStart w:id="1" w:name="_Toc481228503" w:displacedByCustomXml="next"/>
        <w:sdt>
          <w:sdtPr>
            <w:rPr>
              <w:b/>
              <w:color w:val="E05929" w:themeColor="accent2"/>
              <w:sz w:val="40"/>
            </w:rPr>
            <w:id w:val="1483506367"/>
            <w:docPartObj>
              <w:docPartGallery w:val="Cover Pages"/>
              <w:docPartUnique/>
            </w:docPartObj>
          </w:sdtPr>
          <w:sdtEndPr>
            <w:rPr>
              <w:rFonts w:cs="Arial"/>
              <w:color w:val="03173E" w:themeColor="text2"/>
            </w:rPr>
          </w:sdtEndPr>
          <w:sdtContent>
            <w:bookmarkEnd w:id="1" w:displacedByCustomXml="prev"/>
            <w:bookmarkEnd w:id="0" w:displacedByCustomXml="prev"/>
            <w:p w14:paraId="76AA063D" w14:textId="029BF77C" w:rsidR="004846F2" w:rsidRPr="00160544" w:rsidRDefault="004846F2" w:rsidP="0070029D">
              <w:pPr>
                <w:tabs>
                  <w:tab w:val="right" w:pos="10080"/>
                </w:tabs>
                <w:spacing w:before="360"/>
                <w:rPr>
                  <w:b/>
                  <w:bCs/>
                  <w:color w:val="E05929" w:themeColor="accent2"/>
                  <w:sz w:val="40"/>
                  <w:u w:val="single"/>
                </w:rPr>
              </w:pPr>
            </w:p>
            <w:p w14:paraId="35492B6F" w14:textId="764E9612" w:rsidR="00FF5CAF" w:rsidRDefault="00FF5CAF" w:rsidP="0070029D">
              <w:pPr>
                <w:tabs>
                  <w:tab w:val="right" w:pos="10080"/>
                </w:tabs>
                <w:spacing w:before="360"/>
                <w:rPr>
                  <w:color w:val="58595B" w:themeColor="accent3"/>
                </w:rPr>
              </w:pPr>
              <w:r w:rsidRPr="0026503C">
                <w:rPr>
                  <w:color w:val="58595B" w:themeColor="accent3"/>
                </w:rPr>
                <w:t>In this document you w</w:t>
              </w:r>
              <w:r w:rsidR="00242AA6" w:rsidRPr="0026503C">
                <w:rPr>
                  <w:color w:val="58595B" w:themeColor="accent3"/>
                </w:rPr>
                <w:t xml:space="preserve">ill learn how to </w:t>
              </w:r>
              <w:r w:rsidR="004F033E">
                <w:rPr>
                  <w:color w:val="58595B" w:themeColor="accent3"/>
                </w:rPr>
                <w:t xml:space="preserve">install Google Cloud </w:t>
              </w:r>
              <w:proofErr w:type="gramStart"/>
              <w:r w:rsidR="004F033E">
                <w:rPr>
                  <w:color w:val="58595B" w:themeColor="accent3"/>
                </w:rPr>
                <w:t>CLI  SDK</w:t>
              </w:r>
              <w:proofErr w:type="gramEnd"/>
              <w:r w:rsidR="004F033E">
                <w:rPr>
                  <w:color w:val="58595B" w:themeColor="accent3"/>
                </w:rPr>
                <w:t xml:space="preserve"> Components.</w:t>
              </w:r>
            </w:p>
            <w:p w14:paraId="67C2949F" w14:textId="77777777" w:rsidR="004F033E" w:rsidRPr="0070029D" w:rsidRDefault="004F033E" w:rsidP="0070029D">
              <w:pPr>
                <w:tabs>
                  <w:tab w:val="right" w:pos="10080"/>
                </w:tabs>
                <w:spacing w:before="360"/>
                <w:rPr>
                  <w:b/>
                  <w:color w:val="E05929" w:themeColor="accent2"/>
                  <w:sz w:val="40"/>
                </w:rPr>
              </w:pPr>
            </w:p>
            <w:p w14:paraId="53142295" w14:textId="379E182F" w:rsidR="00FF5CAF" w:rsidRPr="00E20DDA" w:rsidRDefault="004F033E" w:rsidP="00A114D2">
              <w:pPr>
                <w:spacing w:before="360" w:after="120"/>
                <w:rPr>
                  <w:color w:val="03173E" w:themeColor="text2"/>
                </w:rPr>
              </w:pPr>
              <w:r>
                <w:rPr>
                  <w:rFonts w:ascii="Georgia" w:hAnsi="Georgia"/>
                  <w:b/>
                  <w:color w:val="03173E" w:themeColor="text2"/>
                  <w:sz w:val="28"/>
                </w:rPr>
                <w:t>Install base package</w:t>
              </w:r>
            </w:p>
          </w:sdtContent>
        </w:sdt>
        <w:p w14:paraId="243CD607" w14:textId="00448376" w:rsidR="00FF5CAF" w:rsidRDefault="004F033E" w:rsidP="001B517D">
          <w:pPr>
            <w:pStyle w:val="ListParagraph"/>
            <w:numPr>
              <w:ilvl w:val="0"/>
              <w:numId w:val="25"/>
            </w:numPr>
            <w:ind w:left="360"/>
            <w:rPr>
              <w:color w:val="58595B" w:themeColor="accent3"/>
            </w:rPr>
          </w:pPr>
          <w:r>
            <w:rPr>
              <w:color w:val="58595B" w:themeColor="accent3"/>
            </w:rPr>
            <w:t>Open the Software Center</w:t>
          </w:r>
        </w:p>
        <w:p w14:paraId="5F740960" w14:textId="2028C389" w:rsidR="004F033E" w:rsidRDefault="004F033E" w:rsidP="004F033E">
          <w:pPr>
            <w:pStyle w:val="ListParagraph"/>
            <w:numPr>
              <w:ilvl w:val="0"/>
              <w:numId w:val="0"/>
            </w:numPr>
            <w:ind w:left="360"/>
            <w:rPr>
              <w:color w:val="58595B" w:themeColor="accent3"/>
            </w:rPr>
          </w:pPr>
          <w:r>
            <w:rPr>
              <w:noProof/>
            </w:rPr>
            <w:drawing>
              <wp:inline distT="0" distB="0" distL="0" distR="0" wp14:anchorId="402F12BA" wp14:editId="2AB0F3B0">
                <wp:extent cx="2354655" cy="4943475"/>
                <wp:effectExtent l="0" t="0" r="7620" b="0"/>
                <wp:docPr id="2" name="Picture 2" descr="A screenshot of a computer scree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screenshot of a computer screen&#10;&#10;Description automatically generated with medium confidence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9127" cy="49528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6E22128" w14:textId="3C1ED2D3" w:rsidR="004F033E" w:rsidRDefault="004F033E" w:rsidP="004F033E">
          <w:pPr>
            <w:pStyle w:val="ListParagraph"/>
            <w:numPr>
              <w:ilvl w:val="0"/>
              <w:numId w:val="0"/>
            </w:numPr>
            <w:ind w:left="360"/>
            <w:rPr>
              <w:color w:val="58595B" w:themeColor="accent3"/>
            </w:rPr>
          </w:pPr>
        </w:p>
        <w:p w14:paraId="058AB396" w14:textId="3518272F" w:rsidR="004F033E" w:rsidRDefault="004F033E" w:rsidP="004F033E">
          <w:pPr>
            <w:pStyle w:val="ListParagraph"/>
            <w:numPr>
              <w:ilvl w:val="0"/>
              <w:numId w:val="0"/>
            </w:numPr>
            <w:ind w:left="360"/>
            <w:rPr>
              <w:color w:val="58595B" w:themeColor="accent3"/>
            </w:rPr>
          </w:pPr>
        </w:p>
        <w:p w14:paraId="7AA3F78F" w14:textId="77777777" w:rsidR="004F033E" w:rsidRDefault="004F033E" w:rsidP="004F033E">
          <w:pPr>
            <w:pStyle w:val="ListParagraph"/>
            <w:numPr>
              <w:ilvl w:val="0"/>
              <w:numId w:val="0"/>
            </w:numPr>
            <w:ind w:left="360"/>
            <w:rPr>
              <w:color w:val="58595B" w:themeColor="accent3"/>
            </w:rPr>
          </w:pPr>
        </w:p>
        <w:p w14:paraId="32965F36" w14:textId="77777777" w:rsidR="004F033E" w:rsidRDefault="004F033E" w:rsidP="00EE7C99">
          <w:pPr>
            <w:pStyle w:val="ListParagraph"/>
            <w:numPr>
              <w:ilvl w:val="0"/>
              <w:numId w:val="25"/>
            </w:numPr>
            <w:ind w:left="360"/>
            <w:rPr>
              <w:color w:val="58595B" w:themeColor="accent3"/>
            </w:rPr>
          </w:pPr>
          <w:r>
            <w:rPr>
              <w:color w:val="58595B" w:themeColor="accent3"/>
            </w:rPr>
            <w:lastRenderedPageBreak/>
            <w:t>Find Cloud SDK in the software center</w:t>
          </w:r>
        </w:p>
        <w:p w14:paraId="1348962F" w14:textId="31B4BDAA" w:rsidR="00EE7C99" w:rsidRPr="004F033E" w:rsidRDefault="004F033E" w:rsidP="004F033E">
          <w:pPr>
            <w:rPr>
              <w:color w:val="58595B" w:themeColor="accent3"/>
            </w:rPr>
          </w:pPr>
          <w:r w:rsidRPr="004F033E">
            <w:rPr>
              <w:color w:val="58595B" w:themeColor="accent3"/>
            </w:rPr>
            <w:drawing>
              <wp:inline distT="0" distB="0" distL="0" distR="0" wp14:anchorId="7DDCF387" wp14:editId="456A4FFE">
                <wp:extent cx="4343400" cy="2755560"/>
                <wp:effectExtent l="0" t="0" r="0" b="6985"/>
                <wp:docPr id="3" name="Picture 3" descr="Graphical user interfac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Graphical user interface&#10;&#10;Description automatically generated"/>
                        <pic:cNvPic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55475" cy="27632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4F033E">
            <w:rPr>
              <w:color w:val="58595B" w:themeColor="accent3"/>
            </w:rPr>
            <w:t>.</w:t>
          </w:r>
        </w:p>
        <w:p w14:paraId="24843A61" w14:textId="2EB8E344" w:rsidR="004F033E" w:rsidRDefault="004F033E" w:rsidP="00EE7C99">
          <w:pPr>
            <w:pStyle w:val="ListParagraph"/>
            <w:numPr>
              <w:ilvl w:val="0"/>
              <w:numId w:val="25"/>
            </w:numPr>
            <w:ind w:left="360"/>
            <w:rPr>
              <w:color w:val="58595B" w:themeColor="accent3"/>
            </w:rPr>
          </w:pPr>
          <w:r>
            <w:rPr>
              <w:color w:val="58595B" w:themeColor="accent3"/>
            </w:rPr>
            <w:t xml:space="preserve">Click install. When the install is finished close the command prompt and the software center and reboot your machine. </w:t>
          </w:r>
        </w:p>
        <w:p w14:paraId="51FFF8F6" w14:textId="77777777" w:rsidR="004F033E" w:rsidRDefault="004F033E" w:rsidP="00EE7C99">
          <w:pPr>
            <w:pStyle w:val="ListParagraph"/>
            <w:numPr>
              <w:ilvl w:val="0"/>
              <w:numId w:val="25"/>
            </w:numPr>
            <w:ind w:left="360"/>
            <w:rPr>
              <w:color w:val="58595B" w:themeColor="accent3"/>
            </w:rPr>
          </w:pPr>
          <w:r>
            <w:rPr>
              <w:color w:val="58595B" w:themeColor="accent3"/>
            </w:rPr>
            <w:t xml:space="preserve">Log back in and open and administrative command prompt. </w:t>
          </w:r>
        </w:p>
        <w:p w14:paraId="2CC5D7B7" w14:textId="77777777" w:rsidR="004F033E" w:rsidRDefault="004F033E" w:rsidP="004F033E">
          <w:pPr>
            <w:rPr>
              <w:color w:val="58595B" w:themeColor="accent3"/>
            </w:rPr>
          </w:pPr>
        </w:p>
        <w:p w14:paraId="11BF6905" w14:textId="41E34CDD" w:rsidR="004F033E" w:rsidRDefault="004F033E" w:rsidP="004F033E">
          <w:pPr>
            <w:rPr>
              <w:color w:val="58595B" w:themeColor="accent3"/>
            </w:rPr>
          </w:pPr>
          <w:r>
            <w:rPr>
              <w:noProof/>
            </w:rPr>
            <w:drawing>
              <wp:inline distT="0" distB="0" distL="0" distR="0" wp14:anchorId="48088AAF" wp14:editId="7B2C0BAD">
                <wp:extent cx="3119863" cy="3667125"/>
                <wp:effectExtent l="0" t="0" r="4445" b="0"/>
                <wp:docPr id="5" name="Picture 5" descr="A screenshot of a computer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 descr="A screenshot of a computer&#10;&#10;Description automatically generated with medium confidence"/>
                        <pic:cNvPicPr/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34380" cy="36841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5F364C6" w14:textId="3CF157BB" w:rsidR="004F033E" w:rsidRPr="004F033E" w:rsidRDefault="004F033E" w:rsidP="004F033E">
          <w:pPr>
            <w:rPr>
              <w:color w:val="58595B" w:themeColor="accent3"/>
            </w:rPr>
          </w:pPr>
          <w:r w:rsidRPr="004F033E">
            <w:rPr>
              <w:color w:val="58595B" w:themeColor="accent3"/>
            </w:rPr>
            <w:lastRenderedPageBreak/>
            <w:t xml:space="preserve">If you need to request administrative rights to install the SDK you can do so here: </w:t>
          </w:r>
          <w:hyperlink r:id="rId18" w:history="1">
            <w:r>
              <w:rPr>
                <w:rStyle w:val="Hyperlink"/>
              </w:rPr>
              <w:t>PAM Express (medcity.net)</w:t>
            </w:r>
          </w:hyperlink>
        </w:p>
        <w:p w14:paraId="53C970AE" w14:textId="1EE61AF8" w:rsidR="004F033E" w:rsidRDefault="004F033E" w:rsidP="00EE7C99">
          <w:pPr>
            <w:pStyle w:val="ListParagraph"/>
            <w:numPr>
              <w:ilvl w:val="0"/>
              <w:numId w:val="25"/>
            </w:numPr>
            <w:ind w:left="360"/>
            <w:rPr>
              <w:color w:val="58595B" w:themeColor="accent3"/>
            </w:rPr>
          </w:pPr>
          <w:r>
            <w:rPr>
              <w:color w:val="58595B" w:themeColor="accent3"/>
            </w:rPr>
            <w:t>Use the following commands to create a proxy configuration.</w:t>
          </w:r>
        </w:p>
        <w:p w14:paraId="2BBBE172" w14:textId="77777777" w:rsidR="004F033E" w:rsidRPr="004F033E" w:rsidRDefault="004F033E" w:rsidP="004F033E">
          <w:pPr>
            <w:rPr>
              <w:color w:val="58595B" w:themeColor="accent3"/>
            </w:rPr>
          </w:pPr>
          <w:r w:rsidRPr="004F033E">
            <w:rPr>
              <w:color w:val="58595B" w:themeColor="accent3"/>
            </w:rPr>
            <w:t>"C:\Progra~1\Google\Cloud SDK\bin\</w:t>
          </w:r>
          <w:proofErr w:type="spellStart"/>
          <w:r w:rsidRPr="004F033E">
            <w:rPr>
              <w:color w:val="58595B" w:themeColor="accent3"/>
            </w:rPr>
            <w:t>gcloud</w:t>
          </w:r>
          <w:proofErr w:type="spellEnd"/>
          <w:r w:rsidRPr="004F033E">
            <w:rPr>
              <w:color w:val="58595B" w:themeColor="accent3"/>
            </w:rPr>
            <w:t>" config set proxy/type http</w:t>
          </w:r>
        </w:p>
        <w:p w14:paraId="61C490AE" w14:textId="77777777" w:rsidR="004F033E" w:rsidRPr="004F033E" w:rsidRDefault="004F033E" w:rsidP="004F033E">
          <w:pPr>
            <w:rPr>
              <w:color w:val="58595B" w:themeColor="accent3"/>
            </w:rPr>
          </w:pPr>
          <w:r w:rsidRPr="004F033E">
            <w:rPr>
              <w:color w:val="58595B" w:themeColor="accent3"/>
            </w:rPr>
            <w:t>"C:\Progra~1\Google\Cloud SDK\bin\</w:t>
          </w:r>
          <w:proofErr w:type="spellStart"/>
          <w:r w:rsidRPr="004F033E">
            <w:rPr>
              <w:color w:val="58595B" w:themeColor="accent3"/>
            </w:rPr>
            <w:t>gcloud</w:t>
          </w:r>
          <w:proofErr w:type="spellEnd"/>
          <w:r w:rsidRPr="004F033E">
            <w:rPr>
              <w:color w:val="58595B" w:themeColor="accent3"/>
            </w:rPr>
            <w:t>" config set proxy/address 10.129.200.7</w:t>
          </w:r>
        </w:p>
        <w:p w14:paraId="4CEF3AE0" w14:textId="77777777" w:rsidR="004F033E" w:rsidRPr="004F033E" w:rsidRDefault="004F033E" w:rsidP="004F033E">
          <w:pPr>
            <w:rPr>
              <w:color w:val="58595B" w:themeColor="accent3"/>
            </w:rPr>
          </w:pPr>
          <w:r w:rsidRPr="004F033E">
            <w:rPr>
              <w:color w:val="58595B" w:themeColor="accent3"/>
            </w:rPr>
            <w:t>"C:\Progra~1\Google\Cloud SDK\bin\</w:t>
          </w:r>
          <w:proofErr w:type="spellStart"/>
          <w:r w:rsidRPr="004F033E">
            <w:rPr>
              <w:color w:val="58595B" w:themeColor="accent3"/>
            </w:rPr>
            <w:t>gcloud</w:t>
          </w:r>
          <w:proofErr w:type="spellEnd"/>
          <w:r w:rsidRPr="004F033E">
            <w:rPr>
              <w:color w:val="58595B" w:themeColor="accent3"/>
            </w:rPr>
            <w:t>" config set proxy/port 80</w:t>
          </w:r>
        </w:p>
        <w:p w14:paraId="10B29126" w14:textId="77777777" w:rsidR="004F033E" w:rsidRPr="004F033E" w:rsidRDefault="004F033E" w:rsidP="004F033E">
          <w:pPr>
            <w:rPr>
              <w:color w:val="58595B" w:themeColor="accent3"/>
            </w:rPr>
          </w:pPr>
          <w:r w:rsidRPr="004F033E">
            <w:rPr>
              <w:color w:val="58595B" w:themeColor="accent3"/>
            </w:rPr>
            <w:t>"C:\Progra~1\Google\Cloud SDK\bin\</w:t>
          </w:r>
          <w:proofErr w:type="spellStart"/>
          <w:r w:rsidRPr="004F033E">
            <w:rPr>
              <w:color w:val="58595B" w:themeColor="accent3"/>
            </w:rPr>
            <w:t>gcloud</w:t>
          </w:r>
          <w:proofErr w:type="spellEnd"/>
          <w:r w:rsidRPr="004F033E">
            <w:rPr>
              <w:color w:val="58595B" w:themeColor="accent3"/>
            </w:rPr>
            <w:t>" config set proxy/username 3-4@hca.corpad.net</w:t>
          </w:r>
        </w:p>
        <w:p w14:paraId="7CA551E4" w14:textId="4C9D7EF9" w:rsidR="004F033E" w:rsidRDefault="004F033E" w:rsidP="004F033E">
          <w:pPr>
            <w:rPr>
              <w:color w:val="58595B" w:themeColor="accent3"/>
            </w:rPr>
          </w:pPr>
          <w:r w:rsidRPr="004F033E">
            <w:rPr>
              <w:color w:val="58595B" w:themeColor="accent3"/>
            </w:rPr>
            <w:t>"C:\Progra~1\Google\Cloud SDK\bin\</w:t>
          </w:r>
          <w:proofErr w:type="spellStart"/>
          <w:r w:rsidRPr="004F033E">
            <w:rPr>
              <w:color w:val="58595B" w:themeColor="accent3"/>
            </w:rPr>
            <w:t>gcloud</w:t>
          </w:r>
          <w:proofErr w:type="spellEnd"/>
          <w:r w:rsidRPr="004F033E">
            <w:rPr>
              <w:color w:val="58595B" w:themeColor="accent3"/>
            </w:rPr>
            <w:t>" config set proxy/password *************</w:t>
          </w:r>
        </w:p>
        <w:p w14:paraId="3331CA09" w14:textId="651BDDC8" w:rsidR="004F033E" w:rsidRDefault="004F033E" w:rsidP="004F033E">
          <w:pPr>
            <w:rPr>
              <w:color w:val="58595B" w:themeColor="accent3"/>
            </w:rPr>
          </w:pPr>
          <w:r>
            <w:rPr>
              <w:color w:val="58595B" w:themeColor="accent3"/>
            </w:rPr>
            <w:t xml:space="preserve">Replace the 3-4 with your user ID and enter your HCA password in the last command. </w:t>
          </w:r>
        </w:p>
        <w:p w14:paraId="1B96FC6A" w14:textId="77777777" w:rsidR="00BD7EE1" w:rsidRDefault="00BD7EE1" w:rsidP="00BD7EE1">
          <w:pPr>
            <w:rPr>
              <w:color w:val="58595B" w:themeColor="accent3"/>
            </w:rPr>
          </w:pPr>
        </w:p>
        <w:p w14:paraId="66B3F831" w14:textId="65B4A224" w:rsidR="00BD7EE1" w:rsidRDefault="004F033E" w:rsidP="00BD7EE1">
          <w:pPr>
            <w:pStyle w:val="ListParagraph"/>
            <w:numPr>
              <w:ilvl w:val="0"/>
              <w:numId w:val="25"/>
            </w:numPr>
            <w:rPr>
              <w:color w:val="58595B" w:themeColor="accent3"/>
            </w:rPr>
          </w:pPr>
          <w:r w:rsidRPr="00BD7EE1">
            <w:rPr>
              <w:color w:val="58595B" w:themeColor="accent3"/>
            </w:rPr>
            <w:t xml:space="preserve">Use the following commands to install the components needed. Each component has to be installed completely </w:t>
          </w:r>
          <w:r w:rsidR="00BD7EE1" w:rsidRPr="00BD7EE1">
            <w:rPr>
              <w:color w:val="58595B" w:themeColor="accent3"/>
            </w:rPr>
            <w:t xml:space="preserve">before the next one can be installed as it creates a staging directory each time. </w:t>
          </w:r>
        </w:p>
        <w:p w14:paraId="31116047" w14:textId="3CB8AB20" w:rsidR="00BD7EE1" w:rsidRDefault="00BD7EE1" w:rsidP="00BD7EE1">
          <w:pPr>
            <w:rPr>
              <w:color w:val="58595B" w:themeColor="accent3"/>
            </w:rPr>
          </w:pPr>
        </w:p>
        <w:p w14:paraId="39CA99AB" w14:textId="77777777" w:rsidR="00BD7EE1" w:rsidRPr="00BD7EE1" w:rsidRDefault="00BD7EE1" w:rsidP="00BD7EE1">
          <w:pPr>
            <w:rPr>
              <w:color w:val="58595B" w:themeColor="accent3"/>
            </w:rPr>
          </w:pPr>
          <w:r w:rsidRPr="00BD7EE1">
            <w:rPr>
              <w:color w:val="58595B" w:themeColor="accent3"/>
            </w:rPr>
            <w:t>"C:\Progra~1\Google\Cloud SDK\bin\</w:t>
          </w:r>
          <w:proofErr w:type="spellStart"/>
          <w:r w:rsidRPr="00BD7EE1">
            <w:rPr>
              <w:color w:val="58595B" w:themeColor="accent3"/>
            </w:rPr>
            <w:t>gcloud</w:t>
          </w:r>
          <w:proofErr w:type="spellEnd"/>
          <w:r w:rsidRPr="00BD7EE1">
            <w:rPr>
              <w:color w:val="58595B" w:themeColor="accent3"/>
            </w:rPr>
            <w:t>" components install alpha</w:t>
          </w:r>
        </w:p>
        <w:p w14:paraId="45837785" w14:textId="77777777" w:rsidR="00BD7EE1" w:rsidRPr="00BD7EE1" w:rsidRDefault="00BD7EE1" w:rsidP="00BD7EE1">
          <w:pPr>
            <w:rPr>
              <w:color w:val="58595B" w:themeColor="accent3"/>
            </w:rPr>
          </w:pPr>
          <w:r w:rsidRPr="00BD7EE1">
            <w:rPr>
              <w:color w:val="58595B" w:themeColor="accent3"/>
            </w:rPr>
            <w:t>"C:\Progra~1\Google\Cloud SDK\bin\</w:t>
          </w:r>
          <w:proofErr w:type="spellStart"/>
          <w:r w:rsidRPr="00BD7EE1">
            <w:rPr>
              <w:color w:val="58595B" w:themeColor="accent3"/>
            </w:rPr>
            <w:t>gcloud</w:t>
          </w:r>
          <w:proofErr w:type="spellEnd"/>
          <w:r w:rsidRPr="00BD7EE1">
            <w:rPr>
              <w:color w:val="58595B" w:themeColor="accent3"/>
            </w:rPr>
            <w:t>" components install beta</w:t>
          </w:r>
        </w:p>
        <w:p w14:paraId="419931DD" w14:textId="77777777" w:rsidR="00BD7EE1" w:rsidRPr="00BD7EE1" w:rsidRDefault="00BD7EE1" w:rsidP="00BD7EE1">
          <w:pPr>
            <w:rPr>
              <w:color w:val="58595B" w:themeColor="accent3"/>
            </w:rPr>
          </w:pPr>
          <w:r w:rsidRPr="00BD7EE1">
            <w:rPr>
              <w:color w:val="58595B" w:themeColor="accent3"/>
            </w:rPr>
            <w:t>"C:\Progra~1\Google\Cloud SDK\bin\</w:t>
          </w:r>
          <w:proofErr w:type="spellStart"/>
          <w:r w:rsidRPr="00BD7EE1">
            <w:rPr>
              <w:color w:val="58595B" w:themeColor="accent3"/>
            </w:rPr>
            <w:t>gcloud</w:t>
          </w:r>
          <w:proofErr w:type="spellEnd"/>
          <w:r w:rsidRPr="00BD7EE1">
            <w:rPr>
              <w:color w:val="58595B" w:themeColor="accent3"/>
            </w:rPr>
            <w:t xml:space="preserve">" components install </w:t>
          </w:r>
          <w:proofErr w:type="spellStart"/>
          <w:r w:rsidRPr="00BD7EE1">
            <w:rPr>
              <w:color w:val="58595B" w:themeColor="accent3"/>
            </w:rPr>
            <w:t>cbt</w:t>
          </w:r>
          <w:proofErr w:type="spellEnd"/>
        </w:p>
        <w:p w14:paraId="788D3CD6" w14:textId="77777777" w:rsidR="00BD7EE1" w:rsidRPr="00BD7EE1" w:rsidRDefault="00BD7EE1" w:rsidP="00BD7EE1">
          <w:pPr>
            <w:rPr>
              <w:color w:val="58595B" w:themeColor="accent3"/>
            </w:rPr>
          </w:pPr>
          <w:r w:rsidRPr="00BD7EE1">
            <w:rPr>
              <w:color w:val="58595B" w:themeColor="accent3"/>
            </w:rPr>
            <w:t>"C:\Progra~1\Google\Cloud SDK\bin\</w:t>
          </w:r>
          <w:proofErr w:type="spellStart"/>
          <w:r w:rsidRPr="00BD7EE1">
            <w:rPr>
              <w:color w:val="58595B" w:themeColor="accent3"/>
            </w:rPr>
            <w:t>gcloud</w:t>
          </w:r>
          <w:proofErr w:type="spellEnd"/>
          <w:r w:rsidRPr="00BD7EE1">
            <w:rPr>
              <w:color w:val="58595B" w:themeColor="accent3"/>
            </w:rPr>
            <w:t xml:space="preserve">" components install </w:t>
          </w:r>
          <w:proofErr w:type="spellStart"/>
          <w:r w:rsidRPr="00BD7EE1">
            <w:rPr>
              <w:color w:val="58595B" w:themeColor="accent3"/>
            </w:rPr>
            <w:t>bigtable</w:t>
          </w:r>
          <w:proofErr w:type="spellEnd"/>
        </w:p>
        <w:p w14:paraId="58526099" w14:textId="77777777" w:rsidR="00BD7EE1" w:rsidRPr="00BD7EE1" w:rsidRDefault="00BD7EE1" w:rsidP="00BD7EE1">
          <w:pPr>
            <w:rPr>
              <w:color w:val="58595B" w:themeColor="accent3"/>
            </w:rPr>
          </w:pPr>
          <w:r w:rsidRPr="00BD7EE1">
            <w:rPr>
              <w:color w:val="58595B" w:themeColor="accent3"/>
            </w:rPr>
            <w:t>"C:\Progra~1\Google\Cloud SDK\bin\</w:t>
          </w:r>
          <w:proofErr w:type="spellStart"/>
          <w:r w:rsidRPr="00BD7EE1">
            <w:rPr>
              <w:color w:val="58595B" w:themeColor="accent3"/>
            </w:rPr>
            <w:t>gcloud</w:t>
          </w:r>
          <w:proofErr w:type="spellEnd"/>
          <w:r w:rsidRPr="00BD7EE1">
            <w:rPr>
              <w:color w:val="58595B" w:themeColor="accent3"/>
            </w:rPr>
            <w:t xml:space="preserve">" components install </w:t>
          </w:r>
          <w:proofErr w:type="spellStart"/>
          <w:r w:rsidRPr="00BD7EE1">
            <w:rPr>
              <w:color w:val="58595B" w:themeColor="accent3"/>
            </w:rPr>
            <w:t>cloud_sql_proxy</w:t>
          </w:r>
          <w:proofErr w:type="spellEnd"/>
        </w:p>
        <w:p w14:paraId="11953C01" w14:textId="77777777" w:rsidR="00BD7EE1" w:rsidRPr="00BD7EE1" w:rsidRDefault="00BD7EE1" w:rsidP="00BD7EE1">
          <w:pPr>
            <w:rPr>
              <w:color w:val="58595B" w:themeColor="accent3"/>
            </w:rPr>
          </w:pPr>
          <w:r w:rsidRPr="00BD7EE1">
            <w:rPr>
              <w:color w:val="58595B" w:themeColor="accent3"/>
            </w:rPr>
            <w:t>"C:\Progra~1\Google\Cloud SDK\bin\</w:t>
          </w:r>
          <w:proofErr w:type="spellStart"/>
          <w:r w:rsidRPr="00BD7EE1">
            <w:rPr>
              <w:color w:val="58595B" w:themeColor="accent3"/>
            </w:rPr>
            <w:t>gcloud</w:t>
          </w:r>
          <w:proofErr w:type="spellEnd"/>
          <w:r w:rsidRPr="00BD7EE1">
            <w:rPr>
              <w:color w:val="58595B" w:themeColor="accent3"/>
            </w:rPr>
            <w:t xml:space="preserve">" components install </w:t>
          </w:r>
          <w:proofErr w:type="spellStart"/>
          <w:r w:rsidRPr="00BD7EE1">
            <w:rPr>
              <w:color w:val="58595B" w:themeColor="accent3"/>
            </w:rPr>
            <w:t>kubectl</w:t>
          </w:r>
          <w:proofErr w:type="spellEnd"/>
        </w:p>
        <w:p w14:paraId="1389CA29" w14:textId="153E4986" w:rsidR="00BD7EE1" w:rsidRPr="00BD7EE1" w:rsidRDefault="00BD7EE1" w:rsidP="00BD7EE1">
          <w:pPr>
            <w:rPr>
              <w:color w:val="58595B" w:themeColor="accent3"/>
            </w:rPr>
          </w:pPr>
          <w:r w:rsidRPr="00BD7EE1">
            <w:rPr>
              <w:color w:val="58595B" w:themeColor="accent3"/>
            </w:rPr>
            <w:t>"C:\Progra~1\Google\Cloud SDK\bin\</w:t>
          </w:r>
          <w:proofErr w:type="spellStart"/>
          <w:r w:rsidRPr="00BD7EE1">
            <w:rPr>
              <w:color w:val="58595B" w:themeColor="accent3"/>
            </w:rPr>
            <w:t>gcloud</w:t>
          </w:r>
          <w:proofErr w:type="spellEnd"/>
          <w:r w:rsidRPr="00BD7EE1">
            <w:rPr>
              <w:color w:val="58595B" w:themeColor="accent3"/>
            </w:rPr>
            <w:t>" components install docker-credential-</w:t>
          </w:r>
          <w:proofErr w:type="spellStart"/>
          <w:r w:rsidRPr="00BD7EE1">
            <w:rPr>
              <w:color w:val="58595B" w:themeColor="accent3"/>
            </w:rPr>
            <w:t>gcr</w:t>
          </w:r>
          <w:proofErr w:type="spellEnd"/>
        </w:p>
        <w:p w14:paraId="758FAD7E" w14:textId="77777777" w:rsidR="00BD7EE1" w:rsidRDefault="00BD7EE1" w:rsidP="00BD7EE1">
          <w:pPr>
            <w:rPr>
              <w:color w:val="58595B" w:themeColor="accent3"/>
            </w:rPr>
          </w:pPr>
        </w:p>
        <w:p w14:paraId="2275F46F" w14:textId="77777777" w:rsidR="00BD7EE1" w:rsidRDefault="00BD7EE1" w:rsidP="00BD7EE1">
          <w:pPr>
            <w:rPr>
              <w:color w:val="58595B" w:themeColor="accent3"/>
            </w:rPr>
          </w:pPr>
        </w:p>
        <w:p w14:paraId="02F4F3D3" w14:textId="77777777" w:rsidR="00BD7EE1" w:rsidRDefault="00BD7EE1" w:rsidP="00BD7EE1">
          <w:pPr>
            <w:rPr>
              <w:color w:val="58595B" w:themeColor="accent3"/>
            </w:rPr>
          </w:pPr>
        </w:p>
        <w:p w14:paraId="05143889" w14:textId="77777777" w:rsidR="00BD7EE1" w:rsidRDefault="00BD7EE1" w:rsidP="00BD7EE1">
          <w:pPr>
            <w:rPr>
              <w:color w:val="58595B" w:themeColor="accent3"/>
            </w:rPr>
          </w:pPr>
        </w:p>
        <w:p w14:paraId="19E56DC3" w14:textId="77777777" w:rsidR="00BD7EE1" w:rsidRDefault="00BD7EE1" w:rsidP="00BD7EE1">
          <w:pPr>
            <w:rPr>
              <w:color w:val="58595B" w:themeColor="accent3"/>
            </w:rPr>
          </w:pPr>
        </w:p>
        <w:p w14:paraId="5F9E8024" w14:textId="73C9A5AA" w:rsidR="00BD7EE1" w:rsidRDefault="00BD7EE1" w:rsidP="00BD7EE1">
          <w:pPr>
            <w:rPr>
              <w:color w:val="58595B" w:themeColor="accent3"/>
            </w:rPr>
          </w:pPr>
          <w:r>
            <w:rPr>
              <w:color w:val="58595B" w:themeColor="accent3"/>
            </w:rPr>
            <w:lastRenderedPageBreak/>
            <w:t>When completed enter the command:</w:t>
          </w:r>
        </w:p>
        <w:p w14:paraId="08C6D9C4" w14:textId="3CCCA1F0" w:rsidR="00BD7EE1" w:rsidRDefault="00BD7EE1" w:rsidP="00BD7EE1">
          <w:pPr>
            <w:rPr>
              <w:color w:val="58595B" w:themeColor="accent3"/>
            </w:rPr>
          </w:pPr>
          <w:r w:rsidRPr="00BD7EE1">
            <w:rPr>
              <w:color w:val="58595B" w:themeColor="accent3"/>
            </w:rPr>
            <w:t>"C:\Progra~1\Google\Cloud SDK\bin\</w:t>
          </w:r>
          <w:proofErr w:type="spellStart"/>
          <w:r w:rsidRPr="00BD7EE1">
            <w:rPr>
              <w:color w:val="58595B" w:themeColor="accent3"/>
            </w:rPr>
            <w:t>gcloud</w:t>
          </w:r>
          <w:proofErr w:type="spellEnd"/>
          <w:r w:rsidRPr="00BD7EE1">
            <w:rPr>
              <w:color w:val="58595B" w:themeColor="accent3"/>
            </w:rPr>
            <w:t>" components</w:t>
          </w:r>
          <w:r>
            <w:rPr>
              <w:color w:val="58595B" w:themeColor="accent3"/>
            </w:rPr>
            <w:t xml:space="preserve"> list</w:t>
          </w:r>
        </w:p>
        <w:p w14:paraId="529322D2" w14:textId="5E792772" w:rsidR="00BD7EE1" w:rsidRDefault="00BD7EE1" w:rsidP="00BD7EE1">
          <w:pPr>
            <w:rPr>
              <w:color w:val="58595B" w:themeColor="accent3"/>
            </w:rPr>
          </w:pPr>
          <w:r>
            <w:rPr>
              <w:color w:val="58595B" w:themeColor="accent3"/>
            </w:rPr>
            <w:t xml:space="preserve">You should see a list of the components you installed. </w:t>
          </w:r>
        </w:p>
        <w:p w14:paraId="68EB3380" w14:textId="2223B5B4" w:rsidR="00BD7EE1" w:rsidRDefault="00BD7EE1" w:rsidP="00BD7EE1">
          <w:pPr>
            <w:rPr>
              <w:color w:val="58595B" w:themeColor="accent3"/>
            </w:rPr>
          </w:pPr>
        </w:p>
        <w:p w14:paraId="4EFE8C10" w14:textId="7F63EAA0" w:rsidR="00BD7EE1" w:rsidRDefault="00BD7EE1" w:rsidP="00BD7EE1">
          <w:pPr>
            <w:rPr>
              <w:color w:val="58595B" w:themeColor="accent3"/>
            </w:rPr>
          </w:pPr>
          <w:r w:rsidRPr="00BD7EE1">
            <w:rPr>
              <w:color w:val="58595B" w:themeColor="accent3"/>
            </w:rPr>
            <w:drawing>
              <wp:inline distT="0" distB="0" distL="0" distR="0" wp14:anchorId="372CED91" wp14:editId="283BA209">
                <wp:extent cx="5434428" cy="4581525"/>
                <wp:effectExtent l="0" t="0" r="0" b="0"/>
                <wp:docPr id="6" name="Picture 6" descr="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 descr="Text&#10;&#10;Description automatically generated"/>
                        <pic:cNvPicPr/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50625" cy="4595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B60594F" w14:textId="3EF1D4B0" w:rsidR="00BD7EE1" w:rsidRDefault="00BD7EE1" w:rsidP="00BD7EE1">
          <w:pPr>
            <w:rPr>
              <w:color w:val="58595B" w:themeColor="accent3"/>
            </w:rPr>
          </w:pPr>
          <w:r>
            <w:rPr>
              <w:color w:val="58595B" w:themeColor="accent3"/>
            </w:rPr>
            <w:t xml:space="preserve">Time to install 1-3 hours depending on number of components needed. </w:t>
          </w:r>
        </w:p>
        <w:p w14:paraId="53B7B79A" w14:textId="49BC809A" w:rsidR="004F033E" w:rsidRPr="00BD7EE1" w:rsidRDefault="004F033E" w:rsidP="00BD7EE1">
          <w:pPr>
            <w:rPr>
              <w:color w:val="58595B" w:themeColor="accent3"/>
            </w:rPr>
          </w:pPr>
          <w:r w:rsidRPr="00BD7EE1">
            <w:rPr>
              <w:color w:val="58595B" w:themeColor="accent3"/>
            </w:rPr>
            <w:br/>
          </w:r>
        </w:p>
        <w:p w14:paraId="1DC3D4B1" w14:textId="51FCD572" w:rsidR="0012044C" w:rsidRPr="0012044C" w:rsidRDefault="00000000" w:rsidP="00226779"/>
      </w:sdtContent>
    </w:sdt>
    <w:sectPr w:rsidR="0012044C" w:rsidRPr="0012044C" w:rsidSect="009F50A4">
      <w:headerReference w:type="even" r:id="rId20"/>
      <w:footerReference w:type="even" r:id="rId21"/>
      <w:headerReference w:type="first" r:id="rId22"/>
      <w:footerReference w:type="first" r:id="rId23"/>
      <w:pgSz w:w="12240" w:h="15840"/>
      <w:pgMar w:top="1440" w:right="1080" w:bottom="1800" w:left="1080" w:header="720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BC070" w14:textId="77777777" w:rsidR="00964BF5" w:rsidRDefault="00964BF5" w:rsidP="00F126D1">
      <w:r>
        <w:separator/>
      </w:r>
    </w:p>
  </w:endnote>
  <w:endnote w:type="continuationSeparator" w:id="0">
    <w:p w14:paraId="2E93A1C0" w14:textId="77777777" w:rsidR="00964BF5" w:rsidRDefault="00964BF5" w:rsidP="00F126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00000000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old">
    <w:altName w:val="Arial"/>
    <w:panose1 w:val="020B0704020202020204"/>
    <w:charset w:val="00"/>
    <w:family w:val="roman"/>
    <w:notTrueType/>
    <w:pitch w:val="default"/>
  </w:font>
  <w:font w:name="Mark for HCA">
    <w:panose1 w:val="020B0606020201010104"/>
    <w:charset w:val="00"/>
    <w:family w:val="swiss"/>
    <w:notTrueType/>
    <w:pitch w:val="variable"/>
    <w:sig w:usb0="A000007F" w:usb1="5000E4FB" w:usb2="00000008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D51A5" w14:textId="77777777" w:rsidR="002B517A" w:rsidRPr="00D3187A" w:rsidRDefault="002B517A" w:rsidP="00057B92">
    <w:pPr>
      <w:pStyle w:val="Footer"/>
      <w:rPr>
        <w:rStyle w:val="PageNumber"/>
      </w:rPr>
    </w:pPr>
    <w:r w:rsidRPr="00D3187A">
      <w:rPr>
        <w:rStyle w:val="PageNumber"/>
      </w:rPr>
      <w:fldChar w:fldCharType="begin"/>
    </w:r>
    <w:r w:rsidRPr="00D3187A">
      <w:rPr>
        <w:rStyle w:val="PageNumber"/>
      </w:rPr>
      <w:instrText xml:space="preserve">PAGE  </w:instrText>
    </w:r>
    <w:r w:rsidRPr="00D3187A">
      <w:rPr>
        <w:rStyle w:val="PageNumber"/>
      </w:rPr>
      <w:fldChar w:fldCharType="separate"/>
    </w:r>
    <w:r w:rsidRPr="00D3187A">
      <w:rPr>
        <w:rStyle w:val="PageNumber"/>
        <w:noProof/>
      </w:rPr>
      <w:t>2</w:t>
    </w:r>
    <w:r w:rsidRPr="00D3187A">
      <w:rPr>
        <w:rStyle w:val="PageNumber"/>
      </w:rPr>
      <w:fldChar w:fldCharType="end"/>
    </w:r>
  </w:p>
  <w:p w14:paraId="6F82099F" w14:textId="77777777" w:rsidR="002B517A" w:rsidRPr="00D3187A" w:rsidRDefault="002B517A" w:rsidP="00057B92">
    <w:pPr>
      <w:pStyle w:val="Footer"/>
    </w:pPr>
    <w:r w:rsidRPr="00D3187A"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0E08D6AA" wp14:editId="04200157">
              <wp:simplePos x="0" y="0"/>
              <wp:positionH relativeFrom="margin">
                <wp:posOffset>-635000</wp:posOffset>
              </wp:positionH>
              <wp:positionV relativeFrom="paragraph">
                <wp:posOffset>-167640</wp:posOffset>
              </wp:positionV>
              <wp:extent cx="6743700" cy="0"/>
              <wp:effectExtent l="0" t="0" r="12700" b="2540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43700" cy="0"/>
                      </a:xfrm>
                      <a:prstGeom prst="line">
                        <a:avLst/>
                      </a:prstGeom>
                      <a:ln w="6350" cmpd="sng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B1A7FA6" id="Straight Connector 8" o:spid="_x0000_s1026" style="position:absolute;z-index:2516439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50pt,-13.2pt" to="481pt,-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" strokecolor="#03173e [3213]" strokeweight=".5pt">
              <v:stroke joinstyle="miter"/>
              <w10:wrap anchorx="margin"/>
            </v:line>
          </w:pict>
        </mc:Fallback>
      </mc:AlternateContent>
    </w:r>
    <w:r w:rsidRPr="00D3187A">
      <w:rPr>
        <w:noProof/>
      </w:rPr>
      <w:drawing>
        <wp:anchor distT="0" distB="0" distL="114300" distR="114300" simplePos="0" relativeHeight="251657216" behindDoc="1" locked="0" layoutInCell="1" allowOverlap="1" wp14:anchorId="5AE02851" wp14:editId="647790BA">
          <wp:simplePos x="0" y="0"/>
          <wp:positionH relativeFrom="column">
            <wp:posOffset>5028565</wp:posOffset>
          </wp:positionH>
          <wp:positionV relativeFrom="paragraph">
            <wp:posOffset>-53340</wp:posOffset>
          </wp:positionV>
          <wp:extent cx="1026795" cy="479695"/>
          <wp:effectExtent l="0" t="0" r="0" b="0"/>
          <wp:wrapNone/>
          <wp:docPr id="149" name="Picture 149" descr="Macintosh HD:Users:aray:Box Sync:HCA 131 Physician Branding:Projects:SG Physician VIS &amp; Guidelines:styleguide:assets:logo:HCA Logo_RGB_FIN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aray:Box Sync:HCA 131 Physician Branding:Projects:SG Physician VIS &amp; Guidelines:styleguide:assets:logo:HCA Logo_RGB_FINA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7736" cy="4801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7A101" w14:textId="4DB403D3" w:rsidR="002B517A" w:rsidRDefault="00FC7B2A" w:rsidP="00F82577">
    <w:pPr>
      <w:pStyle w:val="Footer"/>
      <w:spacing w:after="0" w:line="240" w:lineRule="auto"/>
      <w:contextualSpacing/>
      <w:rPr>
        <w:color w:val="58595B" w:themeColor="accent3"/>
      </w:rPr>
    </w:pPr>
    <w:r>
      <w:rPr>
        <w:noProof/>
      </w:rPr>
      <w:drawing>
        <wp:anchor distT="0" distB="0" distL="114300" distR="114300" simplePos="0" relativeHeight="251670528" behindDoc="1" locked="0" layoutInCell="1" allowOverlap="1" wp14:anchorId="59F81F96" wp14:editId="1EE0AC8A">
          <wp:simplePos x="0" y="0"/>
          <wp:positionH relativeFrom="margin">
            <wp:posOffset>5351780</wp:posOffset>
          </wp:positionH>
          <wp:positionV relativeFrom="page">
            <wp:posOffset>8926195</wp:posOffset>
          </wp:positionV>
          <wp:extent cx="1091565" cy="629285"/>
          <wp:effectExtent l="0" t="0" r="0" b="0"/>
          <wp:wrapTight wrapText="bothSides">
            <wp:wrapPolygon edited="0">
              <wp:start x="0" y="0"/>
              <wp:lineTo x="0" y="20924"/>
              <wp:lineTo x="21110" y="20924"/>
              <wp:lineTo x="21110" y="0"/>
              <wp:lineTo x="0" y="0"/>
            </wp:wrapPolygon>
          </wp:wrapTight>
          <wp:docPr id="154" name="Picture 1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HCA_logoST_c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1565" cy="6292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13FF9" w:rsidRPr="000612A3">
      <w:rPr>
        <w:color w:val="58595B" w:themeColor="accent3"/>
      </w:rPr>
      <w:fldChar w:fldCharType="begin"/>
    </w:r>
    <w:r w:rsidR="00413FF9" w:rsidRPr="000612A3">
      <w:rPr>
        <w:color w:val="58595B" w:themeColor="accent3"/>
      </w:rPr>
      <w:instrText xml:space="preserve">PAGE  </w:instrText>
    </w:r>
    <w:r w:rsidR="00413FF9" w:rsidRPr="000612A3">
      <w:rPr>
        <w:color w:val="58595B" w:themeColor="accent3"/>
      </w:rPr>
      <w:fldChar w:fldCharType="separate"/>
    </w:r>
    <w:r w:rsidR="00B02A2B">
      <w:rPr>
        <w:noProof/>
        <w:color w:val="58595B" w:themeColor="accent3"/>
      </w:rPr>
      <w:t>8</w:t>
    </w:r>
    <w:r w:rsidR="00413FF9" w:rsidRPr="000612A3">
      <w:rPr>
        <w:color w:val="58595B" w:themeColor="accent3"/>
      </w:rPr>
      <w:fldChar w:fldCharType="end"/>
    </w:r>
    <w:r w:rsidR="00413FF9" w:rsidRPr="000612A3">
      <w:rPr>
        <w:color w:val="58595B" w:themeColor="accent3"/>
      </w:rPr>
      <w:t xml:space="preserve">   </w:t>
    </w:r>
    <w:r w:rsidR="00BD7EE1">
      <w:rPr>
        <w:color w:val="58595B" w:themeColor="accent3"/>
      </w:rPr>
      <w:t>Google Cloud CLI</w:t>
    </w:r>
  </w:p>
  <w:p w14:paraId="50190AB9" w14:textId="77777777" w:rsidR="009F18BC" w:rsidRPr="000612A3" w:rsidRDefault="009F18BC" w:rsidP="00F82577">
    <w:pPr>
      <w:pStyle w:val="Footer"/>
      <w:spacing w:after="0" w:line="240" w:lineRule="auto"/>
      <w:contextualSpacing/>
      <w:rPr>
        <w:color w:val="58595B" w:themeColor="accent3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AAF85" w14:textId="77777777" w:rsidR="00413FF9" w:rsidRPr="000612A3" w:rsidRDefault="00413FF9" w:rsidP="00F82577">
    <w:pPr>
      <w:pStyle w:val="Footer"/>
      <w:spacing w:after="0" w:line="240" w:lineRule="auto"/>
      <w:contextualSpacing/>
      <w:rPr>
        <w:color w:val="58595B" w:themeColor="accent3"/>
      </w:rPr>
    </w:pPr>
    <w:r w:rsidRPr="000612A3">
      <w:rPr>
        <w:noProof/>
        <w:color w:val="58595B" w:themeColor="accent3"/>
      </w:rPr>
      <w:drawing>
        <wp:anchor distT="0" distB="0" distL="114300" distR="114300" simplePos="0" relativeHeight="251683840" behindDoc="0" locked="0" layoutInCell="1" allowOverlap="1" wp14:anchorId="2C47E4F4" wp14:editId="5D272EAB">
          <wp:simplePos x="0" y="0"/>
          <wp:positionH relativeFrom="column">
            <wp:posOffset>5325745</wp:posOffset>
          </wp:positionH>
          <wp:positionV relativeFrom="paragraph">
            <wp:posOffset>-473075</wp:posOffset>
          </wp:positionV>
          <wp:extent cx="1152525" cy="768350"/>
          <wp:effectExtent l="0" t="0" r="0" b="0"/>
          <wp:wrapNone/>
          <wp:docPr id="151" name="Picture 151" descr="HCA_LogoSM_KO_Blue+Orange_StackedCMY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HCA_LogoSM_KO_Blue+Orange_StackedCMY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768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612A3">
      <w:rPr>
        <w:color w:val="58595B" w:themeColor="accent3"/>
      </w:rPr>
      <w:fldChar w:fldCharType="begin"/>
    </w:r>
    <w:r w:rsidRPr="000612A3">
      <w:rPr>
        <w:color w:val="58595B" w:themeColor="accent3"/>
      </w:rPr>
      <w:instrText xml:space="preserve">PAGE  </w:instrText>
    </w:r>
    <w:r w:rsidRPr="000612A3">
      <w:rPr>
        <w:color w:val="58595B" w:themeColor="accent3"/>
      </w:rPr>
      <w:fldChar w:fldCharType="separate"/>
    </w:r>
    <w:r w:rsidR="0070029D">
      <w:rPr>
        <w:noProof/>
        <w:color w:val="58595B" w:themeColor="accent3"/>
      </w:rPr>
      <w:t>1</w:t>
    </w:r>
    <w:r w:rsidRPr="000612A3">
      <w:rPr>
        <w:color w:val="58595B" w:themeColor="accent3"/>
      </w:rPr>
      <w:fldChar w:fldCharType="end"/>
    </w:r>
    <w:r w:rsidRPr="000612A3">
      <w:rPr>
        <w:color w:val="58595B" w:themeColor="accent3"/>
      </w:rPr>
      <w:t xml:space="preserve">   Department Name and Project Name</w:t>
    </w:r>
  </w:p>
  <w:p w14:paraId="405C651F" w14:textId="77777777" w:rsidR="002B517A" w:rsidRDefault="002B517A" w:rsidP="00F82577">
    <w:pPr>
      <w:pStyle w:val="Footer"/>
      <w:spacing w:after="0" w:line="240" w:lineRule="auto"/>
      <w:contextualSpacing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07739" w14:textId="77777777" w:rsidR="00F1336A" w:rsidRDefault="00F1336A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9B22A" w14:textId="77777777" w:rsidR="00F1336A" w:rsidRDefault="00F133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FA106" w14:textId="77777777" w:rsidR="00964BF5" w:rsidRDefault="00964BF5" w:rsidP="00F126D1">
      <w:r>
        <w:separator/>
      </w:r>
    </w:p>
  </w:footnote>
  <w:footnote w:type="continuationSeparator" w:id="0">
    <w:p w14:paraId="5F925D34" w14:textId="77777777" w:rsidR="00964BF5" w:rsidRDefault="00964BF5" w:rsidP="00F126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92670" w14:textId="77777777" w:rsidR="00F1336A" w:rsidRDefault="00F133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5ACAB" w14:textId="77777777" w:rsidR="00F1336A" w:rsidRDefault="00F133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6441ED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CFAB6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D7C375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7C64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31EFB8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0A224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C06B7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F60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FAE8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A58C9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6239AD"/>
    <w:multiLevelType w:val="hybridMultilevel"/>
    <w:tmpl w:val="C520D9C0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1" w15:restartNumberingAfterBreak="0">
    <w:nsid w:val="04265416"/>
    <w:multiLevelType w:val="hybridMultilevel"/>
    <w:tmpl w:val="E2EE8A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4AE44F0"/>
    <w:multiLevelType w:val="hybridMultilevel"/>
    <w:tmpl w:val="E2EE8A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AD11BF5"/>
    <w:multiLevelType w:val="hybridMultilevel"/>
    <w:tmpl w:val="599646FA"/>
    <w:lvl w:ilvl="0" w:tplc="39B09C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8E64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6E04D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A837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E2A8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980B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1C85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1C71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C43F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19D254D9"/>
    <w:multiLevelType w:val="hybridMultilevel"/>
    <w:tmpl w:val="70F83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684820"/>
    <w:multiLevelType w:val="hybridMultilevel"/>
    <w:tmpl w:val="5A887C12"/>
    <w:lvl w:ilvl="0" w:tplc="940ABF2A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color w:val="58595B" w:themeColor="accent3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510DAB"/>
    <w:multiLevelType w:val="hybridMultilevel"/>
    <w:tmpl w:val="B4DE4BC6"/>
    <w:lvl w:ilvl="0" w:tplc="9E5A69A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B20B8D"/>
    <w:multiLevelType w:val="hybridMultilevel"/>
    <w:tmpl w:val="A0682BD0"/>
    <w:lvl w:ilvl="0" w:tplc="33D040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EE68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BE58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14B0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765E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0EA1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C24F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DCF2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9E2A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FAA1FD3"/>
    <w:multiLevelType w:val="hybridMultilevel"/>
    <w:tmpl w:val="E2EE8A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99340D0"/>
    <w:multiLevelType w:val="hybridMultilevel"/>
    <w:tmpl w:val="400C6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A459BE"/>
    <w:multiLevelType w:val="hybridMultilevel"/>
    <w:tmpl w:val="C0B6A93A"/>
    <w:lvl w:ilvl="0" w:tplc="F06E557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B07A7A"/>
    <w:multiLevelType w:val="hybridMultilevel"/>
    <w:tmpl w:val="19EAAA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BEF2AC5"/>
    <w:multiLevelType w:val="hybridMultilevel"/>
    <w:tmpl w:val="2B501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366FC9"/>
    <w:multiLevelType w:val="hybridMultilevel"/>
    <w:tmpl w:val="F9ACBFD6"/>
    <w:lvl w:ilvl="0" w:tplc="03EAA4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A0D4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5607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CE43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867B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EA28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7AEF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E27C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C854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071102A"/>
    <w:multiLevelType w:val="hybridMultilevel"/>
    <w:tmpl w:val="97D09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942717"/>
    <w:multiLevelType w:val="hybridMultilevel"/>
    <w:tmpl w:val="E2EE8A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4335D3"/>
    <w:multiLevelType w:val="hybridMultilevel"/>
    <w:tmpl w:val="54385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8374D1"/>
    <w:multiLevelType w:val="hybridMultilevel"/>
    <w:tmpl w:val="9C340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5848B0"/>
    <w:multiLevelType w:val="hybridMultilevel"/>
    <w:tmpl w:val="ABAA2F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8C745EF"/>
    <w:multiLevelType w:val="hybridMultilevel"/>
    <w:tmpl w:val="FC888A3A"/>
    <w:lvl w:ilvl="0" w:tplc="4112A9A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237501"/>
    <w:multiLevelType w:val="hybridMultilevel"/>
    <w:tmpl w:val="D00031CE"/>
    <w:lvl w:ilvl="0" w:tplc="01A69F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A682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421F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8CCB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3404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98C4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2647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70CB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449E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7C860179"/>
    <w:multiLevelType w:val="hybridMultilevel"/>
    <w:tmpl w:val="521A3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4F01CB"/>
    <w:multiLevelType w:val="hybridMultilevel"/>
    <w:tmpl w:val="BB147F1C"/>
    <w:lvl w:ilvl="0" w:tplc="F4B69788">
      <w:start w:val="1"/>
      <w:numFmt w:val="decimal"/>
      <w:lvlText w:val="%1."/>
      <w:lvlJc w:val="left"/>
      <w:pPr>
        <w:ind w:left="360" w:hanging="360"/>
      </w:pPr>
      <w:rPr>
        <w:rFonts w:hint="default"/>
        <w:color w:val="03173E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D9E739D"/>
    <w:multiLevelType w:val="hybridMultilevel"/>
    <w:tmpl w:val="63203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922031">
    <w:abstractNumId w:val="23"/>
  </w:num>
  <w:num w:numId="2" w16cid:durableId="1310357033">
    <w:abstractNumId w:val="13"/>
  </w:num>
  <w:num w:numId="3" w16cid:durableId="1685668944">
    <w:abstractNumId w:val="24"/>
  </w:num>
  <w:num w:numId="4" w16cid:durableId="551422362">
    <w:abstractNumId w:val="29"/>
  </w:num>
  <w:num w:numId="5" w16cid:durableId="1026374265">
    <w:abstractNumId w:val="17"/>
  </w:num>
  <w:num w:numId="6" w16cid:durableId="960377608">
    <w:abstractNumId w:val="30"/>
  </w:num>
  <w:num w:numId="7" w16cid:durableId="721444981">
    <w:abstractNumId w:val="9"/>
  </w:num>
  <w:num w:numId="8" w16cid:durableId="1829588738">
    <w:abstractNumId w:val="7"/>
  </w:num>
  <w:num w:numId="9" w16cid:durableId="645816068">
    <w:abstractNumId w:val="6"/>
  </w:num>
  <w:num w:numId="10" w16cid:durableId="1492715705">
    <w:abstractNumId w:val="5"/>
  </w:num>
  <w:num w:numId="11" w16cid:durableId="2059164778">
    <w:abstractNumId w:val="4"/>
  </w:num>
  <w:num w:numId="12" w16cid:durableId="756637025">
    <w:abstractNumId w:val="8"/>
  </w:num>
  <w:num w:numId="13" w16cid:durableId="1200362231">
    <w:abstractNumId w:val="3"/>
  </w:num>
  <w:num w:numId="14" w16cid:durableId="383143831">
    <w:abstractNumId w:val="2"/>
  </w:num>
  <w:num w:numId="15" w16cid:durableId="1585187830">
    <w:abstractNumId w:val="1"/>
  </w:num>
  <w:num w:numId="16" w16cid:durableId="73356644">
    <w:abstractNumId w:val="0"/>
  </w:num>
  <w:num w:numId="17" w16cid:durableId="1896501482">
    <w:abstractNumId w:val="33"/>
  </w:num>
  <w:num w:numId="18" w16cid:durableId="1018583371">
    <w:abstractNumId w:val="28"/>
  </w:num>
  <w:num w:numId="19" w16cid:durableId="1695839604">
    <w:abstractNumId w:val="27"/>
  </w:num>
  <w:num w:numId="20" w16cid:durableId="1342930336">
    <w:abstractNumId w:val="10"/>
  </w:num>
  <w:num w:numId="21" w16cid:durableId="1616448740">
    <w:abstractNumId w:val="31"/>
  </w:num>
  <w:num w:numId="22" w16cid:durableId="446002910">
    <w:abstractNumId w:val="14"/>
  </w:num>
  <w:num w:numId="23" w16cid:durableId="1209731128">
    <w:abstractNumId w:val="19"/>
  </w:num>
  <w:num w:numId="24" w16cid:durableId="1781947198">
    <w:abstractNumId w:val="21"/>
  </w:num>
  <w:num w:numId="25" w16cid:durableId="507870211">
    <w:abstractNumId w:val="12"/>
  </w:num>
  <w:num w:numId="26" w16cid:durableId="1400325264">
    <w:abstractNumId w:val="25"/>
  </w:num>
  <w:num w:numId="27" w16cid:durableId="1254826853">
    <w:abstractNumId w:val="11"/>
  </w:num>
  <w:num w:numId="28" w16cid:durableId="322512060">
    <w:abstractNumId w:val="18"/>
  </w:num>
  <w:num w:numId="29" w16cid:durableId="359667477">
    <w:abstractNumId w:val="32"/>
  </w:num>
  <w:num w:numId="30" w16cid:durableId="1953782253">
    <w:abstractNumId w:val="22"/>
  </w:num>
  <w:num w:numId="31" w16cid:durableId="775639499">
    <w:abstractNumId w:val="16"/>
  </w:num>
  <w:num w:numId="32" w16cid:durableId="811948106">
    <w:abstractNumId w:val="20"/>
  </w:num>
  <w:num w:numId="33" w16cid:durableId="1798209521">
    <w:abstractNumId w:val="26"/>
  </w:num>
  <w:num w:numId="34" w16cid:durableId="7994937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attachedTemplate r:id="rId1"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ocumentProtection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E59"/>
    <w:rsid w:val="00006A2B"/>
    <w:rsid w:val="00010304"/>
    <w:rsid w:val="00011419"/>
    <w:rsid w:val="0002175A"/>
    <w:rsid w:val="000217DB"/>
    <w:rsid w:val="00021F35"/>
    <w:rsid w:val="00022C4A"/>
    <w:rsid w:val="00030F91"/>
    <w:rsid w:val="00032FB7"/>
    <w:rsid w:val="00035D0E"/>
    <w:rsid w:val="00045391"/>
    <w:rsid w:val="00057B92"/>
    <w:rsid w:val="0006089C"/>
    <w:rsid w:val="000612A3"/>
    <w:rsid w:val="000835AD"/>
    <w:rsid w:val="0008696C"/>
    <w:rsid w:val="000869D5"/>
    <w:rsid w:val="00092340"/>
    <w:rsid w:val="00094FF7"/>
    <w:rsid w:val="000A38E9"/>
    <w:rsid w:val="000B3BDD"/>
    <w:rsid w:val="000C647D"/>
    <w:rsid w:val="000C702B"/>
    <w:rsid w:val="000D160E"/>
    <w:rsid w:val="000F0820"/>
    <w:rsid w:val="000F0FC9"/>
    <w:rsid w:val="000F2C60"/>
    <w:rsid w:val="00103554"/>
    <w:rsid w:val="00105908"/>
    <w:rsid w:val="00112BC2"/>
    <w:rsid w:val="001162AD"/>
    <w:rsid w:val="00117BF0"/>
    <w:rsid w:val="0012044C"/>
    <w:rsid w:val="0013551E"/>
    <w:rsid w:val="00150036"/>
    <w:rsid w:val="00160544"/>
    <w:rsid w:val="00160E0B"/>
    <w:rsid w:val="00184267"/>
    <w:rsid w:val="00187ECF"/>
    <w:rsid w:val="00195F34"/>
    <w:rsid w:val="001B2B48"/>
    <w:rsid w:val="001B517D"/>
    <w:rsid w:val="001C43F4"/>
    <w:rsid w:val="001C77A4"/>
    <w:rsid w:val="001D487E"/>
    <w:rsid w:val="001F26E6"/>
    <w:rsid w:val="001F3A38"/>
    <w:rsid w:val="001F6C0F"/>
    <w:rsid w:val="002004CD"/>
    <w:rsid w:val="00206BD6"/>
    <w:rsid w:val="00217498"/>
    <w:rsid w:val="00225F04"/>
    <w:rsid w:val="00226779"/>
    <w:rsid w:val="00227BE9"/>
    <w:rsid w:val="00236350"/>
    <w:rsid w:val="00242AA6"/>
    <w:rsid w:val="0026503C"/>
    <w:rsid w:val="002807C6"/>
    <w:rsid w:val="00292331"/>
    <w:rsid w:val="002A33C7"/>
    <w:rsid w:val="002B517A"/>
    <w:rsid w:val="002F54A3"/>
    <w:rsid w:val="00303B1A"/>
    <w:rsid w:val="003170B2"/>
    <w:rsid w:val="003173B7"/>
    <w:rsid w:val="00324F12"/>
    <w:rsid w:val="00326F04"/>
    <w:rsid w:val="00356813"/>
    <w:rsid w:val="00360434"/>
    <w:rsid w:val="003664D5"/>
    <w:rsid w:val="003754E7"/>
    <w:rsid w:val="003810D7"/>
    <w:rsid w:val="00387B5A"/>
    <w:rsid w:val="003A4FC2"/>
    <w:rsid w:val="003A5F4A"/>
    <w:rsid w:val="003A6A61"/>
    <w:rsid w:val="003C1B30"/>
    <w:rsid w:val="003D21DC"/>
    <w:rsid w:val="003D2D93"/>
    <w:rsid w:val="003D7B30"/>
    <w:rsid w:val="003E0632"/>
    <w:rsid w:val="003E140E"/>
    <w:rsid w:val="003E259E"/>
    <w:rsid w:val="003E6470"/>
    <w:rsid w:val="003E6AE0"/>
    <w:rsid w:val="00413FF9"/>
    <w:rsid w:val="0041766E"/>
    <w:rsid w:val="0042241E"/>
    <w:rsid w:val="004248D1"/>
    <w:rsid w:val="00431F0D"/>
    <w:rsid w:val="00435CF8"/>
    <w:rsid w:val="00443AD2"/>
    <w:rsid w:val="00447625"/>
    <w:rsid w:val="00447D02"/>
    <w:rsid w:val="00451FD2"/>
    <w:rsid w:val="004546DA"/>
    <w:rsid w:val="00454F79"/>
    <w:rsid w:val="00464F25"/>
    <w:rsid w:val="00466C67"/>
    <w:rsid w:val="004703B3"/>
    <w:rsid w:val="004724C4"/>
    <w:rsid w:val="0047319C"/>
    <w:rsid w:val="004846F2"/>
    <w:rsid w:val="00484F4F"/>
    <w:rsid w:val="00486299"/>
    <w:rsid w:val="004911A9"/>
    <w:rsid w:val="00493659"/>
    <w:rsid w:val="00496DDC"/>
    <w:rsid w:val="004A6657"/>
    <w:rsid w:val="004B5468"/>
    <w:rsid w:val="004C2A77"/>
    <w:rsid w:val="004C7353"/>
    <w:rsid w:val="004D361C"/>
    <w:rsid w:val="004D516B"/>
    <w:rsid w:val="004D64B7"/>
    <w:rsid w:val="004E14CE"/>
    <w:rsid w:val="004E746A"/>
    <w:rsid w:val="004F033E"/>
    <w:rsid w:val="00505AAC"/>
    <w:rsid w:val="00513A9D"/>
    <w:rsid w:val="00522A38"/>
    <w:rsid w:val="00526B66"/>
    <w:rsid w:val="00526E41"/>
    <w:rsid w:val="00527068"/>
    <w:rsid w:val="00527BF0"/>
    <w:rsid w:val="00530F27"/>
    <w:rsid w:val="0054125A"/>
    <w:rsid w:val="00557B38"/>
    <w:rsid w:val="005658E3"/>
    <w:rsid w:val="0056606A"/>
    <w:rsid w:val="005803B9"/>
    <w:rsid w:val="0058547A"/>
    <w:rsid w:val="005874AA"/>
    <w:rsid w:val="00597690"/>
    <w:rsid w:val="005A4987"/>
    <w:rsid w:val="005B1E4D"/>
    <w:rsid w:val="005B3D27"/>
    <w:rsid w:val="005B7713"/>
    <w:rsid w:val="005C4158"/>
    <w:rsid w:val="005C5DE9"/>
    <w:rsid w:val="005C5E71"/>
    <w:rsid w:val="005C5FA3"/>
    <w:rsid w:val="005C6C5F"/>
    <w:rsid w:val="005D358E"/>
    <w:rsid w:val="005D4EB0"/>
    <w:rsid w:val="005D5FF4"/>
    <w:rsid w:val="005E5D71"/>
    <w:rsid w:val="005F34D2"/>
    <w:rsid w:val="00602333"/>
    <w:rsid w:val="0060744B"/>
    <w:rsid w:val="0061589B"/>
    <w:rsid w:val="00632BAF"/>
    <w:rsid w:val="00663C00"/>
    <w:rsid w:val="006731C0"/>
    <w:rsid w:val="00676563"/>
    <w:rsid w:val="00685EFB"/>
    <w:rsid w:val="006A322F"/>
    <w:rsid w:val="006A5BBA"/>
    <w:rsid w:val="006C0D00"/>
    <w:rsid w:val="006C3795"/>
    <w:rsid w:val="006D558E"/>
    <w:rsid w:val="006D78E3"/>
    <w:rsid w:val="006E6434"/>
    <w:rsid w:val="006E696F"/>
    <w:rsid w:val="006F4004"/>
    <w:rsid w:val="006F7054"/>
    <w:rsid w:val="007000A5"/>
    <w:rsid w:val="0070029D"/>
    <w:rsid w:val="0070685A"/>
    <w:rsid w:val="0071116F"/>
    <w:rsid w:val="0072620A"/>
    <w:rsid w:val="00726B06"/>
    <w:rsid w:val="007328D2"/>
    <w:rsid w:val="00747015"/>
    <w:rsid w:val="00747E30"/>
    <w:rsid w:val="007530A6"/>
    <w:rsid w:val="007753A4"/>
    <w:rsid w:val="00776862"/>
    <w:rsid w:val="00785C0B"/>
    <w:rsid w:val="00786001"/>
    <w:rsid w:val="00786E09"/>
    <w:rsid w:val="0079459E"/>
    <w:rsid w:val="007A5E1A"/>
    <w:rsid w:val="007B2E4C"/>
    <w:rsid w:val="007B373A"/>
    <w:rsid w:val="007B76CB"/>
    <w:rsid w:val="007C4601"/>
    <w:rsid w:val="007D3141"/>
    <w:rsid w:val="007D7A10"/>
    <w:rsid w:val="007E0CC7"/>
    <w:rsid w:val="007F3B48"/>
    <w:rsid w:val="007F47C7"/>
    <w:rsid w:val="00807730"/>
    <w:rsid w:val="00823D7F"/>
    <w:rsid w:val="00824E2B"/>
    <w:rsid w:val="008279FF"/>
    <w:rsid w:val="008311A8"/>
    <w:rsid w:val="008311A9"/>
    <w:rsid w:val="008331A8"/>
    <w:rsid w:val="00842C40"/>
    <w:rsid w:val="00856578"/>
    <w:rsid w:val="008645B7"/>
    <w:rsid w:val="00877B58"/>
    <w:rsid w:val="00882D1F"/>
    <w:rsid w:val="00884FF7"/>
    <w:rsid w:val="008948DC"/>
    <w:rsid w:val="008A0ED3"/>
    <w:rsid w:val="008D5180"/>
    <w:rsid w:val="008E7DEE"/>
    <w:rsid w:val="008F22BD"/>
    <w:rsid w:val="008F4052"/>
    <w:rsid w:val="00902E9B"/>
    <w:rsid w:val="00920E59"/>
    <w:rsid w:val="009310B2"/>
    <w:rsid w:val="00932A9F"/>
    <w:rsid w:val="0094023D"/>
    <w:rsid w:val="00941D23"/>
    <w:rsid w:val="00963BF9"/>
    <w:rsid w:val="00964BF5"/>
    <w:rsid w:val="00977B16"/>
    <w:rsid w:val="009819F1"/>
    <w:rsid w:val="00987515"/>
    <w:rsid w:val="009879E2"/>
    <w:rsid w:val="00995DCB"/>
    <w:rsid w:val="009A6C5B"/>
    <w:rsid w:val="009B155A"/>
    <w:rsid w:val="009C163A"/>
    <w:rsid w:val="009C2CA1"/>
    <w:rsid w:val="009E1437"/>
    <w:rsid w:val="009F18BC"/>
    <w:rsid w:val="009F50A4"/>
    <w:rsid w:val="00A051F4"/>
    <w:rsid w:val="00A11209"/>
    <w:rsid w:val="00A114D2"/>
    <w:rsid w:val="00A13EEF"/>
    <w:rsid w:val="00A3363F"/>
    <w:rsid w:val="00A4051B"/>
    <w:rsid w:val="00A52E84"/>
    <w:rsid w:val="00A65B7D"/>
    <w:rsid w:val="00A67D5B"/>
    <w:rsid w:val="00A715AF"/>
    <w:rsid w:val="00A75793"/>
    <w:rsid w:val="00A849ED"/>
    <w:rsid w:val="00A84C8A"/>
    <w:rsid w:val="00A90865"/>
    <w:rsid w:val="00A950C0"/>
    <w:rsid w:val="00AC6597"/>
    <w:rsid w:val="00AD4E96"/>
    <w:rsid w:val="00AE0437"/>
    <w:rsid w:val="00AE1BB2"/>
    <w:rsid w:val="00AF7F39"/>
    <w:rsid w:val="00B02A2B"/>
    <w:rsid w:val="00B0709D"/>
    <w:rsid w:val="00B30871"/>
    <w:rsid w:val="00B461B4"/>
    <w:rsid w:val="00B6079F"/>
    <w:rsid w:val="00B655BE"/>
    <w:rsid w:val="00B872DB"/>
    <w:rsid w:val="00BA00AB"/>
    <w:rsid w:val="00BA177F"/>
    <w:rsid w:val="00BB3294"/>
    <w:rsid w:val="00BC3B92"/>
    <w:rsid w:val="00BD20FF"/>
    <w:rsid w:val="00BD36D0"/>
    <w:rsid w:val="00BD7EE1"/>
    <w:rsid w:val="00BE26A8"/>
    <w:rsid w:val="00BE3BE7"/>
    <w:rsid w:val="00BF54AC"/>
    <w:rsid w:val="00C0072E"/>
    <w:rsid w:val="00C0432C"/>
    <w:rsid w:val="00C047A4"/>
    <w:rsid w:val="00C16EA1"/>
    <w:rsid w:val="00C17702"/>
    <w:rsid w:val="00C2785C"/>
    <w:rsid w:val="00C45799"/>
    <w:rsid w:val="00C505D0"/>
    <w:rsid w:val="00C533C5"/>
    <w:rsid w:val="00C54F63"/>
    <w:rsid w:val="00C90E80"/>
    <w:rsid w:val="00C916DC"/>
    <w:rsid w:val="00C9243E"/>
    <w:rsid w:val="00C92956"/>
    <w:rsid w:val="00CA39E2"/>
    <w:rsid w:val="00CB423B"/>
    <w:rsid w:val="00CD2587"/>
    <w:rsid w:val="00CD4672"/>
    <w:rsid w:val="00D10217"/>
    <w:rsid w:val="00D10B33"/>
    <w:rsid w:val="00D12C4F"/>
    <w:rsid w:val="00D22EA9"/>
    <w:rsid w:val="00D3187A"/>
    <w:rsid w:val="00D4054E"/>
    <w:rsid w:val="00D46A6D"/>
    <w:rsid w:val="00D542DA"/>
    <w:rsid w:val="00D64CC7"/>
    <w:rsid w:val="00D65213"/>
    <w:rsid w:val="00D756B2"/>
    <w:rsid w:val="00D80C79"/>
    <w:rsid w:val="00D82A52"/>
    <w:rsid w:val="00D83638"/>
    <w:rsid w:val="00D85EAB"/>
    <w:rsid w:val="00D91405"/>
    <w:rsid w:val="00D932B9"/>
    <w:rsid w:val="00DB0825"/>
    <w:rsid w:val="00DC0773"/>
    <w:rsid w:val="00DC1EA3"/>
    <w:rsid w:val="00DC7F7C"/>
    <w:rsid w:val="00DD595E"/>
    <w:rsid w:val="00DD7484"/>
    <w:rsid w:val="00DE63D9"/>
    <w:rsid w:val="00DE697F"/>
    <w:rsid w:val="00DF033F"/>
    <w:rsid w:val="00DF1894"/>
    <w:rsid w:val="00DF76A0"/>
    <w:rsid w:val="00E02366"/>
    <w:rsid w:val="00E207B7"/>
    <w:rsid w:val="00E20DDA"/>
    <w:rsid w:val="00E252E2"/>
    <w:rsid w:val="00E30584"/>
    <w:rsid w:val="00E37D5D"/>
    <w:rsid w:val="00E4311D"/>
    <w:rsid w:val="00E4731D"/>
    <w:rsid w:val="00E654C3"/>
    <w:rsid w:val="00E7046E"/>
    <w:rsid w:val="00E7221D"/>
    <w:rsid w:val="00E755FB"/>
    <w:rsid w:val="00E84000"/>
    <w:rsid w:val="00EA6D79"/>
    <w:rsid w:val="00EC35C5"/>
    <w:rsid w:val="00EC696C"/>
    <w:rsid w:val="00ED07CF"/>
    <w:rsid w:val="00ED17ED"/>
    <w:rsid w:val="00EE1EF5"/>
    <w:rsid w:val="00EE3030"/>
    <w:rsid w:val="00EE5AC3"/>
    <w:rsid w:val="00EE7C99"/>
    <w:rsid w:val="00EF3DAD"/>
    <w:rsid w:val="00EF48FC"/>
    <w:rsid w:val="00EF7574"/>
    <w:rsid w:val="00F043F4"/>
    <w:rsid w:val="00F062C7"/>
    <w:rsid w:val="00F075C3"/>
    <w:rsid w:val="00F07F7C"/>
    <w:rsid w:val="00F126D1"/>
    <w:rsid w:val="00F1336A"/>
    <w:rsid w:val="00F1613E"/>
    <w:rsid w:val="00F16386"/>
    <w:rsid w:val="00F237E1"/>
    <w:rsid w:val="00F315FA"/>
    <w:rsid w:val="00F4190A"/>
    <w:rsid w:val="00F4539D"/>
    <w:rsid w:val="00F45F16"/>
    <w:rsid w:val="00F4727C"/>
    <w:rsid w:val="00F56B3F"/>
    <w:rsid w:val="00F60F1B"/>
    <w:rsid w:val="00F70AD4"/>
    <w:rsid w:val="00F75FDD"/>
    <w:rsid w:val="00F76C02"/>
    <w:rsid w:val="00F82577"/>
    <w:rsid w:val="00FA4263"/>
    <w:rsid w:val="00FB2A39"/>
    <w:rsid w:val="00FB3EC6"/>
    <w:rsid w:val="00FC7B2A"/>
    <w:rsid w:val="00FD4167"/>
    <w:rsid w:val="00FD54C0"/>
    <w:rsid w:val="00FE1F5A"/>
    <w:rsid w:val="00FE6601"/>
    <w:rsid w:val="00FF3FE0"/>
    <w:rsid w:val="00FF5CAF"/>
    <w:rsid w:val="00FF6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D4FE54"/>
  <w14:defaultImageDpi w14:val="330"/>
  <w15:docId w15:val="{EC536CAC-B23C-4820-8927-F9052D12E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F25"/>
    <w:pPr>
      <w:spacing w:after="240" w:line="264" w:lineRule="auto"/>
    </w:pPr>
    <w:rPr>
      <w:color w:val="03173E" w:themeColor="text1"/>
      <w:sz w:val="22"/>
    </w:rPr>
  </w:style>
  <w:style w:type="paragraph" w:styleId="Heading1">
    <w:name w:val="heading 1"/>
    <w:aliases w:val="Heading 1  HCA Healthcare"/>
    <w:basedOn w:val="Normal"/>
    <w:next w:val="Normal"/>
    <w:link w:val="Heading1Char"/>
    <w:autoRedefine/>
    <w:uiPriority w:val="9"/>
    <w:qFormat/>
    <w:rsid w:val="00451FD2"/>
    <w:pPr>
      <w:keepNext/>
      <w:keepLines/>
      <w:spacing w:before="480" w:after="360"/>
      <w:outlineLvl w:val="0"/>
    </w:pPr>
    <w:rPr>
      <w:rFonts w:asciiTheme="minorHAnsi" w:eastAsiaTheme="majorEastAsia" w:hAnsiTheme="minorHAnsi" w:cstheme="minorHAnsi"/>
      <w:b/>
      <w:bCs/>
      <w:color w:val="E05929" w:themeColor="accent2"/>
      <w:sz w:val="40"/>
      <w:szCs w:val="36"/>
    </w:rPr>
  </w:style>
  <w:style w:type="paragraph" w:styleId="Heading2">
    <w:name w:val="heading 2"/>
    <w:aliases w:val="Heading 2 HCA Healthcare"/>
    <w:basedOn w:val="Normal"/>
    <w:next w:val="Normal"/>
    <w:link w:val="Heading2Char"/>
    <w:autoRedefine/>
    <w:uiPriority w:val="9"/>
    <w:unhideWhenUsed/>
    <w:qFormat/>
    <w:rsid w:val="00FB2A39"/>
    <w:pPr>
      <w:keepNext/>
      <w:keepLines/>
      <w:spacing w:before="360"/>
      <w:outlineLvl w:val="1"/>
    </w:pPr>
    <w:rPr>
      <w:rFonts w:asciiTheme="minorHAnsi" w:eastAsiaTheme="majorEastAsia" w:hAnsiTheme="minorHAnsi" w:cstheme="majorBidi"/>
      <w:b/>
      <w:color w:val="03173E" w:themeColor="text2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  HCA Healthcare Char"/>
    <w:basedOn w:val="DefaultParagraphFont"/>
    <w:link w:val="Heading1"/>
    <w:uiPriority w:val="9"/>
    <w:rsid w:val="00451FD2"/>
    <w:rPr>
      <w:rFonts w:asciiTheme="minorHAnsi" w:eastAsiaTheme="majorEastAsia" w:hAnsiTheme="minorHAnsi" w:cstheme="minorHAnsi"/>
      <w:b/>
      <w:bCs/>
      <w:color w:val="E05929" w:themeColor="accent2"/>
      <w:sz w:val="40"/>
      <w:szCs w:val="36"/>
    </w:rPr>
  </w:style>
  <w:style w:type="table" w:styleId="TableGrid">
    <w:name w:val="Table Grid"/>
    <w:basedOn w:val="TableNormal"/>
    <w:uiPriority w:val="59"/>
    <w:rsid w:val="00324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22A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A38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22A3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2A38"/>
  </w:style>
  <w:style w:type="paragraph" w:styleId="Footer">
    <w:name w:val="footer"/>
    <w:basedOn w:val="Normal"/>
    <w:link w:val="FooterChar"/>
    <w:uiPriority w:val="99"/>
    <w:unhideWhenUsed/>
    <w:rsid w:val="00057B92"/>
    <w:pPr>
      <w:tabs>
        <w:tab w:val="center" w:pos="4320"/>
        <w:tab w:val="right" w:pos="8640"/>
      </w:tabs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057B92"/>
    <w:rPr>
      <w:color w:val="03173E" w:themeColor="text1"/>
      <w:sz w:val="18"/>
    </w:rPr>
  </w:style>
  <w:style w:type="character" w:styleId="PageNumber">
    <w:name w:val="page number"/>
    <w:basedOn w:val="DefaultParagraphFont"/>
    <w:uiPriority w:val="99"/>
    <w:semiHidden/>
    <w:unhideWhenUsed/>
    <w:rsid w:val="00F043F4"/>
  </w:style>
  <w:style w:type="paragraph" w:styleId="Title">
    <w:name w:val="Title"/>
    <w:basedOn w:val="Normal"/>
    <w:next w:val="Normal"/>
    <w:link w:val="TitleChar"/>
    <w:uiPriority w:val="10"/>
    <w:rsid w:val="003810D7"/>
    <w:pPr>
      <w:spacing w:after="300"/>
      <w:contextualSpacing/>
    </w:pPr>
    <w:rPr>
      <w:rFonts w:eastAsiaTheme="majorEastAsia" w:cstheme="majorBidi"/>
      <w:b/>
      <w:color w:val="E0592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810D7"/>
    <w:rPr>
      <w:rFonts w:eastAsiaTheme="majorEastAsia" w:cstheme="majorBidi"/>
      <w:b/>
      <w:color w:val="E05929"/>
      <w:spacing w:val="5"/>
      <w:kern w:val="28"/>
      <w:sz w:val="48"/>
      <w:szCs w:val="52"/>
    </w:rPr>
  </w:style>
  <w:style w:type="paragraph" w:styleId="Subtitle">
    <w:name w:val="Subtitle"/>
    <w:aliases w:val="Subheading  HCA Healthcare"/>
    <w:basedOn w:val="Normal"/>
    <w:next w:val="Normal"/>
    <w:link w:val="SubtitleChar"/>
    <w:autoRedefine/>
    <w:uiPriority w:val="11"/>
    <w:qFormat/>
    <w:rsid w:val="006F7054"/>
    <w:pPr>
      <w:numPr>
        <w:ilvl w:val="1"/>
      </w:numPr>
      <w:spacing w:before="360" w:after="120"/>
    </w:pPr>
    <w:rPr>
      <w:rFonts w:ascii="Georgia" w:eastAsiaTheme="majorEastAsia" w:hAnsi="Georgia" w:cstheme="majorBidi"/>
      <w:b/>
      <w:bCs/>
      <w:color w:val="03173E" w:themeColor="text2"/>
      <w:sz w:val="28"/>
      <w:szCs w:val="32"/>
    </w:rPr>
  </w:style>
  <w:style w:type="character" w:customStyle="1" w:styleId="SubtitleChar">
    <w:name w:val="Subtitle Char"/>
    <w:aliases w:val="Subheading  HCA Healthcare Char"/>
    <w:basedOn w:val="DefaultParagraphFont"/>
    <w:link w:val="Subtitle"/>
    <w:uiPriority w:val="11"/>
    <w:rsid w:val="006F7054"/>
    <w:rPr>
      <w:rFonts w:ascii="Georgia" w:eastAsiaTheme="majorEastAsia" w:hAnsi="Georgia" w:cstheme="majorBidi"/>
      <w:b/>
      <w:bCs/>
      <w:color w:val="03173E" w:themeColor="text2"/>
      <w:sz w:val="28"/>
      <w:szCs w:val="32"/>
    </w:rPr>
  </w:style>
  <w:style w:type="character" w:styleId="SubtleEmphasis">
    <w:name w:val="Subtle Emphasis"/>
    <w:basedOn w:val="DefaultParagraphFont"/>
    <w:uiPriority w:val="19"/>
    <w:rsid w:val="00FB2A39"/>
    <w:rPr>
      <w:rFonts w:asciiTheme="minorHAnsi" w:hAnsiTheme="minorHAnsi"/>
      <w:i/>
      <w:iCs/>
      <w:color w:val="E05929" w:themeColor="accent2"/>
      <w:sz w:val="20"/>
    </w:rPr>
  </w:style>
  <w:style w:type="character" w:styleId="Emphasis">
    <w:name w:val="Emphasis"/>
    <w:basedOn w:val="DefaultParagraphFont"/>
    <w:uiPriority w:val="20"/>
    <w:rsid w:val="00FB2A39"/>
    <w:rPr>
      <w:rFonts w:asciiTheme="minorHAnsi" w:hAnsiTheme="minorHAnsi"/>
      <w:i/>
      <w:iCs/>
      <w:color w:val="E05929" w:themeColor="accent2"/>
      <w:sz w:val="20"/>
    </w:rPr>
  </w:style>
  <w:style w:type="character" w:styleId="IntenseEmphasis">
    <w:name w:val="Intense Emphasis"/>
    <w:basedOn w:val="DefaultParagraphFont"/>
    <w:uiPriority w:val="21"/>
    <w:rsid w:val="00FB2A39"/>
    <w:rPr>
      <w:rFonts w:asciiTheme="minorHAnsi" w:hAnsiTheme="minorHAnsi"/>
      <w:b/>
      <w:bCs/>
      <w:i/>
      <w:iCs/>
      <w:color w:val="E05929" w:themeColor="accent2"/>
      <w:sz w:val="20"/>
    </w:rPr>
  </w:style>
  <w:style w:type="character" w:styleId="Strong">
    <w:name w:val="Strong"/>
    <w:basedOn w:val="DefaultParagraphFont"/>
    <w:uiPriority w:val="22"/>
    <w:rsid w:val="00FB2A39"/>
    <w:rPr>
      <w:rFonts w:asciiTheme="minorHAnsi" w:hAnsiTheme="minorHAnsi"/>
      <w:b/>
      <w:bCs/>
      <w:color w:val="E05929" w:themeColor="accent2"/>
      <w:sz w:val="20"/>
    </w:rPr>
  </w:style>
  <w:style w:type="paragraph" w:styleId="NoSpacing">
    <w:name w:val="No Spacing"/>
    <w:uiPriority w:val="1"/>
    <w:rsid w:val="00824E2B"/>
    <w:rPr>
      <w:color w:val="03173E" w:themeColor="text1"/>
    </w:rPr>
  </w:style>
  <w:style w:type="character" w:styleId="IntenseReference">
    <w:name w:val="Intense Reference"/>
    <w:basedOn w:val="DefaultParagraphFont"/>
    <w:uiPriority w:val="32"/>
    <w:rsid w:val="00824E2B"/>
    <w:rPr>
      <w:b/>
      <w:bCs/>
      <w:smallCaps/>
      <w:color w:val="58595B" w:themeColor="accent3"/>
      <w:spacing w:val="5"/>
      <w:u w:val="none"/>
    </w:rPr>
  </w:style>
  <w:style w:type="character" w:styleId="SubtleReference">
    <w:name w:val="Subtle Reference"/>
    <w:basedOn w:val="DefaultParagraphFont"/>
    <w:uiPriority w:val="31"/>
    <w:rsid w:val="00FB2A39"/>
    <w:rPr>
      <w:rFonts w:asciiTheme="minorHAnsi" w:hAnsiTheme="minorHAnsi"/>
      <w:smallCaps/>
      <w:color w:val="E05929" w:themeColor="accent2"/>
      <w:sz w:val="24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rsid w:val="00824E2B"/>
    <w:pPr>
      <w:pBdr>
        <w:bottom w:val="single" w:sz="4" w:space="4" w:color="03173E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E2B"/>
    <w:rPr>
      <w:b/>
      <w:bCs/>
      <w:i/>
      <w:iCs/>
      <w:color w:val="03173E" w:themeColor="accent1"/>
    </w:rPr>
  </w:style>
  <w:style w:type="paragraph" w:styleId="ListParagraph">
    <w:name w:val="List Paragraph"/>
    <w:basedOn w:val="Normal"/>
    <w:uiPriority w:val="34"/>
    <w:rsid w:val="003810D7"/>
    <w:pPr>
      <w:numPr>
        <w:numId w:val="4"/>
      </w:numPr>
      <w:spacing w:before="120" w:after="120"/>
    </w:pPr>
  </w:style>
  <w:style w:type="character" w:customStyle="1" w:styleId="Heading2Char">
    <w:name w:val="Heading 2 Char"/>
    <w:aliases w:val="Heading 2 HCA Healthcare Char"/>
    <w:basedOn w:val="DefaultParagraphFont"/>
    <w:link w:val="Heading2"/>
    <w:uiPriority w:val="9"/>
    <w:rsid w:val="00FB2A39"/>
    <w:rPr>
      <w:rFonts w:asciiTheme="minorHAnsi" w:eastAsiaTheme="majorEastAsia" w:hAnsiTheme="minorHAnsi" w:cstheme="majorBidi"/>
      <w:b/>
      <w:color w:val="03173E" w:themeColor="text2"/>
      <w:sz w:val="28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810D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810D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46A6D"/>
    <w:rPr>
      <w:color w:val="00558C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42C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2C4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2C40"/>
    <w:rPr>
      <w:color w:val="54575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2C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2C40"/>
    <w:rPr>
      <w:b/>
      <w:bCs/>
      <w:color w:val="54575A"/>
      <w:sz w:val="20"/>
      <w:szCs w:val="20"/>
    </w:rPr>
  </w:style>
  <w:style w:type="paragraph" w:customStyle="1" w:styleId="TitleHCAHealthcare">
    <w:name w:val="Title HCA Healthcare"/>
    <w:basedOn w:val="Title"/>
    <w:link w:val="TitleHCAHealthcareChar"/>
    <w:autoRedefine/>
    <w:rsid w:val="00F1613E"/>
    <w:pPr>
      <w:spacing w:before="360" w:after="240"/>
      <w:contextualSpacing w:val="0"/>
    </w:pPr>
    <w:rPr>
      <w:rFonts w:cs="Arial"/>
      <w:color w:val="03173E" w:themeColor="text2"/>
      <w:sz w:val="72"/>
    </w:rPr>
  </w:style>
  <w:style w:type="paragraph" w:customStyle="1" w:styleId="Subtitle1">
    <w:name w:val="Subtitle 1"/>
    <w:basedOn w:val="Heading2"/>
    <w:link w:val="Subtitle1Char"/>
    <w:rsid w:val="0061589B"/>
    <w:pPr>
      <w:spacing w:before="100" w:beforeAutospacing="1" w:after="120" w:line="200" w:lineRule="exact"/>
    </w:pPr>
  </w:style>
  <w:style w:type="character" w:customStyle="1" w:styleId="TitleHCAHealthcareChar">
    <w:name w:val="Title HCA Healthcare Char"/>
    <w:basedOn w:val="TitleChar"/>
    <w:link w:val="TitleHCAHealthcare"/>
    <w:rsid w:val="00F1613E"/>
    <w:rPr>
      <w:rFonts w:eastAsiaTheme="majorEastAsia" w:cs="Arial"/>
      <w:b/>
      <w:color w:val="03173E" w:themeColor="text2"/>
      <w:spacing w:val="5"/>
      <w:kern w:val="28"/>
      <w:sz w:val="72"/>
      <w:szCs w:val="52"/>
    </w:rPr>
  </w:style>
  <w:style w:type="character" w:customStyle="1" w:styleId="Subtitle1Char">
    <w:name w:val="Subtitle 1 Char"/>
    <w:basedOn w:val="Heading2Char"/>
    <w:link w:val="Subtitle1"/>
    <w:rsid w:val="0061589B"/>
    <w:rPr>
      <w:rFonts w:ascii="Georgia" w:eastAsiaTheme="majorEastAsia" w:hAnsi="Georgia" w:cstheme="majorBidi"/>
      <w:b/>
      <w:color w:val="D9D9D6" w:themeColor="background2"/>
      <w:sz w:val="28"/>
      <w:szCs w:val="26"/>
    </w:rPr>
  </w:style>
  <w:style w:type="paragraph" w:styleId="TOCHeading">
    <w:name w:val="TOC Heading"/>
    <w:basedOn w:val="Normal"/>
    <w:next w:val="Normal"/>
    <w:uiPriority w:val="39"/>
    <w:unhideWhenUsed/>
    <w:rsid w:val="00FB2A39"/>
    <w:pPr>
      <w:spacing w:after="0" w:line="259" w:lineRule="auto"/>
    </w:pPr>
    <w:rPr>
      <w:rFonts w:asciiTheme="majorHAnsi" w:hAnsiTheme="majorHAnsi"/>
      <w:b/>
      <w:bCs/>
      <w:color w:val="03173E" w:themeColor="text2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105908"/>
    <w:pPr>
      <w:spacing w:after="100" w:line="259" w:lineRule="auto"/>
      <w:ind w:left="440"/>
    </w:pPr>
    <w:rPr>
      <w:rFonts w:asciiTheme="minorHAnsi" w:hAnsiTheme="minorHAnsi" w:cs="Times New Roman"/>
      <w:color w:val="auto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5874AA"/>
    <w:rPr>
      <w:color w:val="00558C" w:themeColor="followedHyperlink"/>
      <w:u w:val="single"/>
    </w:rPr>
  </w:style>
  <w:style w:type="paragraph" w:customStyle="1" w:styleId="SubtitleHCAHealthcare">
    <w:name w:val="Subtitle HCA Healthcare"/>
    <w:basedOn w:val="Normal"/>
    <w:next w:val="Normal"/>
    <w:link w:val="SubtitleHCAHealthcareChar"/>
    <w:autoRedefine/>
    <w:qFormat/>
    <w:rsid w:val="00451FD2"/>
    <w:pPr>
      <w:spacing w:before="240"/>
    </w:pPr>
    <w:rPr>
      <w:rFonts w:ascii="Georgia" w:hAnsi="Georgia"/>
      <w:b/>
      <w:color w:val="03173E" w:themeColor="text2"/>
      <w:sz w:val="32"/>
    </w:rPr>
  </w:style>
  <w:style w:type="paragraph" w:customStyle="1" w:styleId="Title1HCAHealthcare">
    <w:name w:val="Title 1 HCA Healthcare"/>
    <w:basedOn w:val="Normal"/>
    <w:next w:val="Normal"/>
    <w:link w:val="Title1HCAHealthcareChar"/>
    <w:autoRedefine/>
    <w:qFormat/>
    <w:rsid w:val="00451FD2"/>
    <w:pPr>
      <w:spacing w:before="480" w:after="360"/>
    </w:pPr>
    <w:rPr>
      <w:rFonts w:asciiTheme="minorHAnsi" w:hAnsiTheme="minorHAnsi"/>
      <w:b/>
      <w:color w:val="E05929" w:themeColor="accent2"/>
      <w:sz w:val="72"/>
    </w:rPr>
  </w:style>
  <w:style w:type="character" w:customStyle="1" w:styleId="SubtitleHCAHealthcareChar">
    <w:name w:val="Subtitle HCA Healthcare Char"/>
    <w:basedOn w:val="DefaultParagraphFont"/>
    <w:link w:val="SubtitleHCAHealthcare"/>
    <w:rsid w:val="00451FD2"/>
    <w:rPr>
      <w:rFonts w:ascii="Georgia" w:hAnsi="Georgia"/>
      <w:b/>
      <w:color w:val="03173E" w:themeColor="text2"/>
      <w:sz w:val="32"/>
    </w:rPr>
  </w:style>
  <w:style w:type="paragraph" w:customStyle="1" w:styleId="AuthororDepartmentName">
    <w:name w:val="Author or Department Name"/>
    <w:basedOn w:val="Normal"/>
    <w:link w:val="AuthororDepartmentNameChar"/>
    <w:qFormat/>
    <w:rsid w:val="00451FD2"/>
    <w:pPr>
      <w:spacing w:before="360"/>
    </w:pPr>
    <w:rPr>
      <w:rFonts w:asciiTheme="minorHAnsi" w:hAnsiTheme="minorHAnsi" w:cstheme="minorHAnsi"/>
      <w:b/>
      <w:sz w:val="24"/>
    </w:rPr>
  </w:style>
  <w:style w:type="character" w:customStyle="1" w:styleId="Title1HCAHealthcareChar">
    <w:name w:val="Title 1 HCA Healthcare Char"/>
    <w:basedOn w:val="SubtitleHCAHealthcareChar"/>
    <w:link w:val="Title1HCAHealthcare"/>
    <w:rsid w:val="00451FD2"/>
    <w:rPr>
      <w:rFonts w:asciiTheme="minorHAnsi" w:hAnsiTheme="minorHAnsi"/>
      <w:b/>
      <w:color w:val="E05929" w:themeColor="accent2"/>
      <w:sz w:val="72"/>
    </w:rPr>
  </w:style>
  <w:style w:type="paragraph" w:customStyle="1" w:styleId="CTA">
    <w:name w:val="CTA"/>
    <w:basedOn w:val="Normal"/>
    <w:uiPriority w:val="99"/>
    <w:rsid w:val="00C533C5"/>
    <w:pPr>
      <w:autoSpaceDE w:val="0"/>
      <w:autoSpaceDN w:val="0"/>
      <w:adjustRightInd w:val="0"/>
      <w:spacing w:after="0" w:line="288" w:lineRule="auto"/>
      <w:textAlignment w:val="center"/>
    </w:pPr>
    <w:rPr>
      <w:rFonts w:ascii="Mark for HCA" w:hAnsi="Mark for HCA" w:cs="Mark for HCA"/>
      <w:b/>
      <w:bCs/>
      <w:color w:val="303B41"/>
      <w:spacing w:val="-7"/>
      <w:sz w:val="30"/>
      <w:szCs w:val="30"/>
    </w:rPr>
  </w:style>
  <w:style w:type="character" w:customStyle="1" w:styleId="AuthororDepartmentNameChar">
    <w:name w:val="Author or Department Name Char"/>
    <w:basedOn w:val="DefaultParagraphFont"/>
    <w:link w:val="AuthororDepartmentName"/>
    <w:rsid w:val="00451FD2"/>
    <w:rPr>
      <w:rFonts w:asciiTheme="minorHAnsi" w:hAnsiTheme="minorHAnsi" w:cstheme="minorHAnsi"/>
      <w:b/>
      <w:color w:val="03173E" w:themeColor="text1"/>
    </w:rPr>
  </w:style>
  <w:style w:type="paragraph" w:styleId="Quote">
    <w:name w:val="Quote"/>
    <w:basedOn w:val="Normal"/>
    <w:next w:val="Normal"/>
    <w:link w:val="QuoteChar"/>
    <w:uiPriority w:val="29"/>
    <w:rsid w:val="00E20DDA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20DDA"/>
    <w:rPr>
      <w:i/>
      <w:iCs/>
      <w:color w:val="58595B" w:themeColor="accent3"/>
      <w:sz w:val="22"/>
    </w:rPr>
  </w:style>
  <w:style w:type="paragraph" w:customStyle="1" w:styleId="Title1">
    <w:name w:val="Title 1"/>
    <w:basedOn w:val="Title"/>
    <w:link w:val="Title1Char"/>
    <w:qFormat/>
    <w:rsid w:val="00160E0B"/>
    <w:rPr>
      <w:rFonts w:cs="Arial"/>
      <w:color w:val="03173E" w:themeColor="text2"/>
    </w:rPr>
  </w:style>
  <w:style w:type="character" w:customStyle="1" w:styleId="Title1Char">
    <w:name w:val="Title 1 Char"/>
    <w:basedOn w:val="TitleChar"/>
    <w:link w:val="Title1"/>
    <w:rsid w:val="00160E0B"/>
    <w:rPr>
      <w:rFonts w:eastAsiaTheme="majorEastAsia" w:cs="Arial"/>
      <w:b/>
      <w:color w:val="03173E" w:themeColor="text2"/>
      <w:spacing w:val="5"/>
      <w:kern w:val="28"/>
      <w:sz w:val="48"/>
      <w:szCs w:val="52"/>
    </w:rPr>
  </w:style>
  <w:style w:type="character" w:styleId="UnresolvedMention">
    <w:name w:val="Unresolved Mention"/>
    <w:basedOn w:val="DefaultParagraphFont"/>
    <w:uiPriority w:val="99"/>
    <w:semiHidden/>
    <w:unhideWhenUsed/>
    <w:rsid w:val="008645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6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40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1675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65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80859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0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0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47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984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510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63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698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956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962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6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226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289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625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862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yperlink" Target="https://pamx.medcity.net/ComputerManagement/AdministratorAccessRequest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oter" Target="footer5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m5610\Downloads\HCA%20Healthcare%20Word%20Template.dotx" TargetMode="External"/></Relationships>
</file>

<file path=word/theme/theme1.xml><?xml version="1.0" encoding="utf-8"?>
<a:theme xmlns:a="http://schemas.openxmlformats.org/drawingml/2006/main" name="Office Suite Theme">
  <a:themeElements>
    <a:clrScheme name="HCA Healthcare Theme Color 2">
      <a:dk1>
        <a:srgbClr val="03173E"/>
      </a:dk1>
      <a:lt1>
        <a:sysClr val="window" lastClr="FFFFFF"/>
      </a:lt1>
      <a:dk2>
        <a:srgbClr val="03173E"/>
      </a:dk2>
      <a:lt2>
        <a:srgbClr val="D9D9D6"/>
      </a:lt2>
      <a:accent1>
        <a:srgbClr val="03173E"/>
      </a:accent1>
      <a:accent2>
        <a:srgbClr val="E05929"/>
      </a:accent2>
      <a:accent3>
        <a:srgbClr val="58595B"/>
      </a:accent3>
      <a:accent4>
        <a:srgbClr val="BBBCBC"/>
      </a:accent4>
      <a:accent5>
        <a:srgbClr val="0087CA"/>
      </a:accent5>
      <a:accent6>
        <a:srgbClr val="CE2130"/>
      </a:accent6>
      <a:hlink>
        <a:srgbClr val="00558C"/>
      </a:hlink>
      <a:folHlink>
        <a:srgbClr val="00558C"/>
      </a:folHlink>
    </a:clrScheme>
    <a:fontScheme name="HCA Healthcare Theme">
      <a:majorFont>
        <a:latin typeface="Arial Bold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BC43B62BE0C049A1AAD3F691AB87FD" ma:contentTypeVersion="7" ma:contentTypeDescription="Create a new document." ma:contentTypeScope="" ma:versionID="e3cb2c50bc4ba3a54b58438dfc9f9eb2">
  <xsd:schema xmlns:xsd="http://www.w3.org/2001/XMLSchema" xmlns:xs="http://www.w3.org/2001/XMLSchema" xmlns:p="http://schemas.microsoft.com/office/2006/metadata/properties" xmlns:ns2="6da76c23-fd56-40ca-98ae-dee859496eb3" targetNamespace="http://schemas.microsoft.com/office/2006/metadata/properties" ma:root="true" ma:fieldsID="c180192b1159f4b16ef497cf73ef1c1a" ns2:_="">
    <xsd:import namespace="6da76c23-fd56-40ca-98ae-dee859496e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76c23-fd56-40ca-98ae-dee859496e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DFD2EE-FD66-4732-A3B7-F715CE3F95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B84404-1801-473B-B4B6-931E643BC3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a76c23-fd56-40ca-98ae-dee859496e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B42A51-733E-4B18-B8FF-312ACB1E897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B2EDAB4-A13B-4671-935A-35C0E6FB69C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HCA Healthcare Word Template.dotx</Template>
  <TotalTime>16</TotalTime>
  <Pages>5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Shaffer John</dc:creator>
  <cp:keywords/>
  <dc:description/>
  <cp:lastModifiedBy>Shaffer John</cp:lastModifiedBy>
  <cp:revision>3</cp:revision>
  <cp:lastPrinted>2019-04-04T19:51:00Z</cp:lastPrinted>
  <dcterms:created xsi:type="dcterms:W3CDTF">2023-01-26T20:34:00Z</dcterms:created>
  <dcterms:modified xsi:type="dcterms:W3CDTF">2023-01-26T20:49:00Z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0x010100EFBC43B62BE0C049A1AAD3F691AB87FD</vt:lpwstr>
  </property>
</Properties>
</file>